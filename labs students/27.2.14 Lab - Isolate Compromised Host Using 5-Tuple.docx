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A99B8" w14:textId="51A2E8C1" w:rsidR="004D36D7" w:rsidRPr="00FD4A68" w:rsidRDefault="003F3B53" w:rsidP="00B47940">
      <w:pPr>
        <w:pStyle w:val="Title"/>
        <w:rPr>
          <w:rStyle w:val="LabTitleInstVersred"/>
          <w:b/>
          <w:color w:val="auto"/>
        </w:rPr>
      </w:pPr>
      <w:sdt>
        <w:sdtPr>
          <w:rPr>
            <w:b w:val="0"/>
            <w:color w:val="EE0000"/>
          </w:rPr>
          <w:alias w:val="Title"/>
          <w:tag w:val=""/>
          <w:id w:val="-487021785"/>
          <w:placeholder>
            <w:docPart w:val="AEDAE5DAF18D4BE19CA9665118B6552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 w:rsidR="001D1C5A">
            <w:t>Lab - Isolate Compromised Host Using 5-Tuple</w:t>
          </w:r>
        </w:sdtContent>
      </w:sdt>
    </w:p>
    <w:p w14:paraId="52271EC8" w14:textId="77777777" w:rsidR="00D778DF" w:rsidRPr="00E70096" w:rsidRDefault="00D778DF" w:rsidP="00D452F4">
      <w:pPr>
        <w:pStyle w:val="Heading1"/>
      </w:pPr>
      <w:r w:rsidRPr="00E70096">
        <w:t>Objectives</w:t>
      </w:r>
    </w:p>
    <w:p w14:paraId="41D4C4EF" w14:textId="51CF7060" w:rsidR="001D1C5A" w:rsidRDefault="001D1C5A" w:rsidP="001D1C5A">
      <w:pPr>
        <w:pStyle w:val="BodyTextL25"/>
      </w:pPr>
      <w:r>
        <w:t>In this lab, you will review logs that were gathered during the exploitation of a documented vulnerability to determine the compromised hosts and file.</w:t>
      </w:r>
    </w:p>
    <w:p w14:paraId="1E16F5B5" w14:textId="04D30D44" w:rsidR="007F5FF4" w:rsidRDefault="007F5FF4" w:rsidP="007F5FF4">
      <w:pPr>
        <w:pStyle w:val="BodyTextL25Bold"/>
      </w:pPr>
      <w:r>
        <w:t>Part 1: Review Alert</w:t>
      </w:r>
      <w:r w:rsidR="005D419B">
        <w:t xml:space="preserve">s in </w:t>
      </w:r>
      <w:proofErr w:type="spellStart"/>
      <w:r w:rsidR="005D419B">
        <w:t>Sguil</w:t>
      </w:r>
      <w:proofErr w:type="spellEnd"/>
    </w:p>
    <w:p w14:paraId="2FB0A38D" w14:textId="0B999986" w:rsidR="00BF48BE" w:rsidRDefault="00BF48BE" w:rsidP="007F5FF4">
      <w:pPr>
        <w:pStyle w:val="BodyTextL25Bold"/>
      </w:pPr>
      <w:r>
        <w:t>Part 2: Pivot to Wireshark</w:t>
      </w:r>
    </w:p>
    <w:p w14:paraId="1EA368D9" w14:textId="50E87EEF" w:rsidR="00BF48BE" w:rsidRPr="00E70096" w:rsidRDefault="00BF48BE" w:rsidP="007F5FF4">
      <w:pPr>
        <w:pStyle w:val="BodyTextL25Bold"/>
      </w:pPr>
      <w:r>
        <w:t>Part 3: Pivot to Kibana</w:t>
      </w:r>
    </w:p>
    <w:p w14:paraId="4CF2B63C" w14:textId="77777777" w:rsidR="00D778DF" w:rsidRDefault="00D778DF" w:rsidP="00D452F4">
      <w:pPr>
        <w:pStyle w:val="Heading1"/>
      </w:pPr>
      <w:r w:rsidRPr="00E70096">
        <w:t>Background / Scenario</w:t>
      </w:r>
    </w:p>
    <w:p w14:paraId="1645EBD3" w14:textId="540E8068" w:rsidR="001D1C5A" w:rsidRDefault="001D1C5A" w:rsidP="001D1C5A">
      <w:pPr>
        <w:pStyle w:val="BodyTextL25"/>
      </w:pPr>
      <w:r>
        <w:t>The 5-tuple is used by IT administrators to identify requirements for creating an operational and secure network environment. The components of the 5-tuple include a source IP address and port number, destination IP address and port number, and the protocol in use</w:t>
      </w:r>
      <w:r w:rsidR="00576E3F">
        <w:t xml:space="preserve"> in the data payload</w:t>
      </w:r>
      <w:r>
        <w:t>.</w:t>
      </w:r>
      <w:r w:rsidR="00576E3F">
        <w:t xml:space="preserve"> This is the protocol field of the IP packet header.</w:t>
      </w:r>
    </w:p>
    <w:p w14:paraId="1374B0D5" w14:textId="77777777" w:rsidR="001D1C5A" w:rsidRDefault="001D1C5A" w:rsidP="001D1C5A">
      <w:pPr>
        <w:pStyle w:val="BodyTextL25"/>
      </w:pPr>
      <w:r>
        <w:t>In this lab, you will also review the logs to identify the compromised hosts and the content of the compromised file.</w:t>
      </w:r>
    </w:p>
    <w:p w14:paraId="214470A7" w14:textId="77777777" w:rsidR="00D778DF" w:rsidRPr="00E70096" w:rsidRDefault="00D778DF" w:rsidP="00D452F4">
      <w:pPr>
        <w:pStyle w:val="Heading1"/>
      </w:pPr>
      <w:r w:rsidRPr="00E70096">
        <w:t>Required Resources</w:t>
      </w:r>
    </w:p>
    <w:p w14:paraId="6DEE5BD7" w14:textId="6814EEDD" w:rsidR="009774BA" w:rsidRDefault="009774BA" w:rsidP="009774BA">
      <w:pPr>
        <w:pStyle w:val="Bulletlevel1"/>
        <w:spacing w:before="60" w:after="60" w:line="276" w:lineRule="auto"/>
      </w:pPr>
      <w:r>
        <w:t>Security Onion virtual machine</w:t>
      </w:r>
    </w:p>
    <w:p w14:paraId="74073D8B" w14:textId="77777777" w:rsidR="00125806" w:rsidRDefault="00125806" w:rsidP="00D452F4">
      <w:pPr>
        <w:pStyle w:val="Heading1"/>
      </w:pPr>
      <w:r>
        <w:t>Instructions</w:t>
      </w:r>
    </w:p>
    <w:p w14:paraId="26B29CD8" w14:textId="77777777" w:rsidR="001D1C5A" w:rsidRDefault="001D1C5A" w:rsidP="001D1C5A">
      <w:pPr>
        <w:pStyle w:val="BodyTextL25"/>
      </w:pPr>
      <w:r>
        <w:t xml:space="preserve">After the attack, the users no longer have access to the file named </w:t>
      </w:r>
      <w:r w:rsidRPr="0073224A">
        <w:rPr>
          <w:b/>
        </w:rPr>
        <w:t>confidential.txt</w:t>
      </w:r>
      <w:r>
        <w:t>. Now you will review the logs to determine how the file was compromised.</w:t>
      </w:r>
    </w:p>
    <w:p w14:paraId="2D37CCEE" w14:textId="77777777" w:rsidR="001D1C5A" w:rsidRDefault="001D1C5A" w:rsidP="001D1C5A">
      <w:pPr>
        <w:pStyle w:val="BodyTextL25"/>
      </w:pPr>
      <w:bookmarkStart w:id="0" w:name="_Hlk499116352"/>
      <w:r>
        <w:rPr>
          <w:b/>
        </w:rPr>
        <w:t>Note</w:t>
      </w:r>
      <w:r>
        <w:t xml:space="preserve">: If this was a production network, it is recommended that </w:t>
      </w:r>
      <w:r w:rsidRPr="007D5E64">
        <w:rPr>
          <w:b/>
        </w:rPr>
        <w:t>analyst</w:t>
      </w:r>
      <w:r>
        <w:t xml:space="preserve"> and </w:t>
      </w:r>
      <w:r w:rsidRPr="007D5E64">
        <w:rPr>
          <w:b/>
        </w:rPr>
        <w:t>root</w:t>
      </w:r>
      <w:r>
        <w:t xml:space="preserve"> users change their passwords and comply with the current security policy.</w:t>
      </w:r>
      <w:bookmarkEnd w:id="0"/>
    </w:p>
    <w:p w14:paraId="50BDA4B8" w14:textId="2F2EA628" w:rsidR="001D1C5A" w:rsidRDefault="001D1C5A" w:rsidP="005D419B">
      <w:pPr>
        <w:pStyle w:val="Heading2"/>
      </w:pPr>
      <w:r>
        <w:t xml:space="preserve">Review </w:t>
      </w:r>
      <w:proofErr w:type="spellStart"/>
      <w:r w:rsidR="005D419B">
        <w:t>A</w:t>
      </w:r>
      <w:r>
        <w:t>erts</w:t>
      </w:r>
      <w:proofErr w:type="spellEnd"/>
      <w:r>
        <w:t xml:space="preserve"> in </w:t>
      </w:r>
      <w:proofErr w:type="spellStart"/>
      <w:r>
        <w:t>Sguil</w:t>
      </w:r>
      <w:proofErr w:type="spellEnd"/>
    </w:p>
    <w:p w14:paraId="16651404" w14:textId="0C758B3A" w:rsidR="001D1C5A" w:rsidRDefault="001D1C5A" w:rsidP="001D1C5A">
      <w:pPr>
        <w:pStyle w:val="SubStepAlpha"/>
      </w:pPr>
      <w:r>
        <w:t xml:space="preserve">Launch </w:t>
      </w:r>
      <w:r w:rsidR="00576E3F">
        <w:t xml:space="preserve">the </w:t>
      </w:r>
      <w:r>
        <w:t>Security Onion VM</w:t>
      </w:r>
      <w:r w:rsidR="00784725">
        <w:t xml:space="preserve"> and log in</w:t>
      </w:r>
      <w:r>
        <w:t xml:space="preserve">. Log in with the user </w:t>
      </w:r>
      <w:r>
        <w:rPr>
          <w:b/>
        </w:rPr>
        <w:t>analyst</w:t>
      </w:r>
      <w:r>
        <w:t xml:space="preserve"> and password </w:t>
      </w:r>
      <w:proofErr w:type="spellStart"/>
      <w:r w:rsidRPr="00D27327">
        <w:rPr>
          <w:b/>
        </w:rPr>
        <w:t>cyberops</w:t>
      </w:r>
      <w:proofErr w:type="spellEnd"/>
    </w:p>
    <w:p w14:paraId="3EBDA9E1" w14:textId="6ECDC04D" w:rsidR="001D1C5A" w:rsidRDefault="001D1C5A" w:rsidP="001D1C5A">
      <w:pPr>
        <w:pStyle w:val="SubStepAlpha"/>
      </w:pPr>
      <w:r>
        <w:t xml:space="preserve">Open </w:t>
      </w:r>
      <w:proofErr w:type="spellStart"/>
      <w:r w:rsidRPr="00D73200">
        <w:rPr>
          <w:b/>
        </w:rPr>
        <w:t>Sguil</w:t>
      </w:r>
      <w:proofErr w:type="spellEnd"/>
      <w:r>
        <w:t xml:space="preserve"> and log in. Click </w:t>
      </w:r>
      <w:r>
        <w:rPr>
          <w:b/>
        </w:rPr>
        <w:t>Select All</w:t>
      </w:r>
      <w:r>
        <w:t xml:space="preserve"> </w:t>
      </w:r>
      <w:r w:rsidR="001B6E72">
        <w:t xml:space="preserve">to select the interfaces </w:t>
      </w:r>
      <w:r>
        <w:t xml:space="preserve">and then </w:t>
      </w:r>
      <w:r>
        <w:rPr>
          <w:b/>
        </w:rPr>
        <w:t>Start SGUIL</w:t>
      </w:r>
      <w:r>
        <w:t>.</w:t>
      </w:r>
    </w:p>
    <w:p w14:paraId="45D4CB55" w14:textId="295E4BC4" w:rsidR="001D1C5A" w:rsidRDefault="001D1C5A" w:rsidP="001456FD">
      <w:pPr>
        <w:pStyle w:val="SubStepAlpha"/>
        <w:keepNext/>
      </w:pPr>
      <w:bookmarkStart w:id="1" w:name="_Hlk487532164"/>
      <w:r>
        <w:t xml:space="preserve">Review the </w:t>
      </w:r>
      <w:r w:rsidR="00784725">
        <w:t xml:space="preserve">events </w:t>
      </w:r>
      <w:r>
        <w:t xml:space="preserve">listed in the Event Message column. </w:t>
      </w:r>
      <w:r w:rsidR="005175DE">
        <w:t xml:space="preserve">One </w:t>
      </w:r>
      <w:r>
        <w:t>of the</w:t>
      </w:r>
      <w:r w:rsidR="005175DE">
        <w:t>se</w:t>
      </w:r>
      <w:r>
        <w:t xml:space="preserve"> messages </w:t>
      </w:r>
      <w:r w:rsidR="005175DE">
        <w:t>is</w:t>
      </w:r>
      <w:r>
        <w:t xml:space="preserve"> </w:t>
      </w:r>
      <w:r w:rsidRPr="002A6B85">
        <w:rPr>
          <w:b/>
        </w:rPr>
        <w:t xml:space="preserve">GPL ATTACK_RESPONSE id </w:t>
      </w:r>
      <w:proofErr w:type="gramStart"/>
      <w:r w:rsidRPr="002A6B85">
        <w:rPr>
          <w:b/>
        </w:rPr>
        <w:t>check</w:t>
      </w:r>
      <w:proofErr w:type="gramEnd"/>
      <w:r w:rsidRPr="002A6B85">
        <w:rPr>
          <w:b/>
        </w:rPr>
        <w:t xml:space="preserve"> returned root</w:t>
      </w:r>
      <w:r>
        <w:t>. Th</w:t>
      </w:r>
      <w:r w:rsidR="005175DE">
        <w:t>is</w:t>
      </w:r>
      <w:r>
        <w:t xml:space="preserve"> message indicate</w:t>
      </w:r>
      <w:r w:rsidR="005175DE">
        <w:t>s</w:t>
      </w:r>
      <w:r>
        <w:t xml:space="preserve"> that root access may have been gained during an attack. The host at 209.165.200.235 returned root access to 209.165.201.17. </w:t>
      </w:r>
      <w:r w:rsidR="00D04100">
        <w:t xml:space="preserve">The alert </w:t>
      </w:r>
      <w:r w:rsidR="00D04100" w:rsidRPr="001456FD">
        <w:t xml:space="preserve">ID </w:t>
      </w:r>
      <w:r w:rsidR="00D04100" w:rsidRPr="001456FD">
        <w:rPr>
          <w:b/>
          <w:bCs/>
        </w:rPr>
        <w:t>5.</w:t>
      </w:r>
      <w:r w:rsidR="00AA4D8D" w:rsidRPr="002A6B85">
        <w:rPr>
          <w:b/>
          <w:bCs/>
        </w:rPr>
        <w:t>1</w:t>
      </w:r>
      <w:r w:rsidR="00D04100">
        <w:t xml:space="preserve"> is used as an example in this lab.</w:t>
      </w:r>
    </w:p>
    <w:p w14:paraId="4187DCFB" w14:textId="38EC39AE" w:rsidR="005175DE" w:rsidRDefault="005175DE" w:rsidP="001456FD">
      <w:pPr>
        <w:pStyle w:val="Visual"/>
      </w:pPr>
      <w:r w:rsidRPr="005175DE">
        <w:rPr>
          <w:noProof/>
        </w:rPr>
        <w:drawing>
          <wp:inline distT="0" distB="0" distL="0" distR="0" wp14:anchorId="596D9E87" wp14:editId="6F242441">
            <wp:extent cx="6400800" cy="734695"/>
            <wp:effectExtent l="0" t="0" r="0" b="8255"/>
            <wp:docPr id="24" name="Picture 24" descr="Screenshot of sguil with the GPL ATTACK_RESPONSE id check returned root alert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53C6" w14:textId="2131011D" w:rsidR="001D1C5A" w:rsidRDefault="001D1C5A" w:rsidP="001D1C5A">
      <w:pPr>
        <w:pStyle w:val="SubStepAlpha"/>
        <w:keepNext/>
      </w:pPr>
      <w:r>
        <w:lastRenderedPageBreak/>
        <w:t xml:space="preserve">Select the </w:t>
      </w:r>
      <w:r>
        <w:rPr>
          <w:b/>
        </w:rPr>
        <w:t xml:space="preserve">Show Packet Data </w:t>
      </w:r>
      <w:r>
        <w:t xml:space="preserve">and </w:t>
      </w:r>
      <w:r>
        <w:rPr>
          <w:b/>
        </w:rPr>
        <w:t xml:space="preserve">Show Rule </w:t>
      </w:r>
      <w:r>
        <w:t>checkbox</w:t>
      </w:r>
      <w:r w:rsidR="006C50C5">
        <w:t>es</w:t>
      </w:r>
      <w:r>
        <w:t xml:space="preserve"> to view each alert in more detail.</w:t>
      </w:r>
    </w:p>
    <w:p w14:paraId="225F88E1" w14:textId="41243159" w:rsidR="00D04100" w:rsidRPr="00F57911" w:rsidRDefault="00D04100" w:rsidP="001D1C5A">
      <w:pPr>
        <w:pStyle w:val="Visual"/>
        <w:rPr>
          <w:rStyle w:val="CommentReference"/>
          <w:sz w:val="20"/>
        </w:rPr>
      </w:pPr>
      <w:r w:rsidRPr="00D04100">
        <w:rPr>
          <w:rStyle w:val="CommentReference"/>
          <w:noProof/>
          <w:sz w:val="20"/>
        </w:rPr>
        <w:drawing>
          <wp:inline distT="0" distB="0" distL="0" distR="0" wp14:anchorId="64852F43" wp14:editId="73EF1261">
            <wp:extent cx="4572000" cy="675822"/>
            <wp:effectExtent l="0" t="0" r="0" b="0"/>
            <wp:docPr id="23" name="Picture 23" descr="screenshot of show packet data and show rule sel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F45968D" w14:textId="3D787742" w:rsidR="001D1C5A" w:rsidRDefault="005175DE" w:rsidP="001D1C5A">
      <w:pPr>
        <w:pStyle w:val="SubStepAlpha"/>
        <w:keepNext/>
      </w:pPr>
      <w:r>
        <w:t>R</w:t>
      </w:r>
      <w:r w:rsidR="001D1C5A">
        <w:t xml:space="preserve">ight-click the </w:t>
      </w:r>
      <w:r w:rsidR="006726B4">
        <w:t xml:space="preserve">alert ID 5.1 </w:t>
      </w:r>
      <w:r w:rsidR="001D1C5A">
        <w:t xml:space="preserve">and select </w:t>
      </w:r>
      <w:r w:rsidR="001D1C5A">
        <w:rPr>
          <w:b/>
        </w:rPr>
        <w:t>Transcript</w:t>
      </w:r>
      <w:r w:rsidR="001D1C5A" w:rsidRPr="00B12758">
        <w:t>.</w:t>
      </w:r>
    </w:p>
    <w:p w14:paraId="1BAD6AE7" w14:textId="5183FD03" w:rsidR="001D1C5A" w:rsidRDefault="00E90C68" w:rsidP="001D1C5A">
      <w:pPr>
        <w:pStyle w:val="Visual"/>
      </w:pPr>
      <w:r w:rsidRPr="00E90C68">
        <w:rPr>
          <w:noProof/>
        </w:rPr>
        <w:drawing>
          <wp:inline distT="0" distB="0" distL="0" distR="0" wp14:anchorId="7B8358FA" wp14:editId="74668EC9">
            <wp:extent cx="4572000" cy="1113972"/>
            <wp:effectExtent l="0" t="0" r="0" b="0"/>
            <wp:docPr id="40" name="Picture 40" descr="screenshot shows the location of tran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E4ED" w14:textId="53FDA4FD" w:rsidR="001D1C5A" w:rsidRDefault="001D1C5A" w:rsidP="001D1C5A">
      <w:pPr>
        <w:pStyle w:val="SubStepAlpha"/>
        <w:keepNext/>
      </w:pPr>
      <w:r>
        <w:t xml:space="preserve">Review the transcripts for the alert. The </w:t>
      </w:r>
      <w:r w:rsidR="001E3EDD">
        <w:t>transcript displays the transactions between the threat actor</w:t>
      </w:r>
      <w:r w:rsidR="006C50C5">
        <w:t xml:space="preserve"> source (SRC)</w:t>
      </w:r>
      <w:r w:rsidR="001E3EDD">
        <w:t xml:space="preserve"> and the target</w:t>
      </w:r>
      <w:r w:rsidR="006C50C5">
        <w:t xml:space="preserve"> (DST)</w:t>
      </w:r>
      <w:r w:rsidR="001E3EDD">
        <w:t xml:space="preserve"> during the attack.</w:t>
      </w:r>
      <w:r w:rsidR="006C50C5">
        <w:t xml:space="preserve"> The threat actor is executing Linux commands on the target.</w:t>
      </w:r>
    </w:p>
    <w:p w14:paraId="2BC76EB3" w14:textId="474633E7" w:rsidR="006726B4" w:rsidRDefault="006726B4" w:rsidP="001D1C5A">
      <w:pPr>
        <w:pStyle w:val="Visual"/>
      </w:pPr>
      <w:r w:rsidRPr="006726B4">
        <w:rPr>
          <w:noProof/>
        </w:rPr>
        <w:drawing>
          <wp:inline distT="0" distB="0" distL="0" distR="0" wp14:anchorId="45B3D032" wp14:editId="7313CABB">
            <wp:extent cx="2743200" cy="2948049"/>
            <wp:effectExtent l="0" t="0" r="0" b="5080"/>
            <wp:docPr id="29" name="Picture 29" descr="screenshot of transcript for the al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726B4">
        <w:rPr>
          <w:noProof/>
        </w:rPr>
        <w:drawing>
          <wp:inline distT="0" distB="0" distL="0" distR="0" wp14:anchorId="6515393B" wp14:editId="3B4F86A2">
            <wp:extent cx="2743200" cy="2948049"/>
            <wp:effectExtent l="0" t="0" r="0" b="5080"/>
            <wp:docPr id="37" name="Picture 37" descr="screenshot of transcript for the al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9405" w14:textId="77777777" w:rsidR="001D1C5A" w:rsidRDefault="001D1C5A" w:rsidP="005D419B">
      <w:pPr>
        <w:pStyle w:val="Heading3"/>
      </w:pPr>
      <w:r>
        <w:t>Question:</w:t>
      </w:r>
    </w:p>
    <w:p w14:paraId="473D63A6" w14:textId="77777777" w:rsidR="001D1C5A" w:rsidRDefault="001D1C5A" w:rsidP="001456FD">
      <w:pPr>
        <w:pStyle w:val="BodyTextL50"/>
        <w:keepNext/>
        <w:spacing w:before="0"/>
      </w:pPr>
      <w:r>
        <w:t>What kind of transactions occurred between the client and the server in this attack?</w:t>
      </w:r>
    </w:p>
    <w:p w14:paraId="44DC601A" w14:textId="0055F1D4" w:rsidR="001D1C5A" w:rsidRDefault="001D1C5A" w:rsidP="001456FD">
      <w:pPr>
        <w:pStyle w:val="AnswerLineL50"/>
        <w:spacing w:after="600"/>
      </w:pPr>
      <w:r>
        <w:t>Type your answers here.</w:t>
      </w:r>
    </w:p>
    <w:p w14:paraId="0A6CC580" w14:textId="025A8619" w:rsidR="00AA4D8D" w:rsidRPr="00AA4D8D" w:rsidRDefault="00FB6537" w:rsidP="00BF48BE">
      <w:pPr>
        <w:pStyle w:val="Heading2"/>
      </w:pPr>
      <w:r>
        <w:lastRenderedPageBreak/>
        <w:t>Pivot to Wireshark</w:t>
      </w:r>
    </w:p>
    <w:p w14:paraId="39B89DC9" w14:textId="40B29AFE" w:rsidR="007C4109" w:rsidRDefault="007C4109" w:rsidP="00EF0ED6">
      <w:pPr>
        <w:pStyle w:val="SubStepAlpha"/>
        <w:keepNext/>
      </w:pPr>
      <w:r w:rsidRPr="007C4109">
        <w:t xml:space="preserve">Select the alert that provided you with the transcript from the previous step. Right-click the </w:t>
      </w:r>
      <w:r w:rsidR="00E90C68">
        <w:t>a</w:t>
      </w:r>
      <w:r w:rsidRPr="007C4109">
        <w:t>lert ID</w:t>
      </w:r>
      <w:r w:rsidR="00E90C68">
        <w:t xml:space="preserve"> 5.1</w:t>
      </w:r>
      <w:r w:rsidRPr="007C4109">
        <w:t xml:space="preserve"> and select </w:t>
      </w:r>
      <w:r w:rsidRPr="001456FD">
        <w:rPr>
          <w:b/>
          <w:bCs/>
        </w:rPr>
        <w:t>Wireshark</w:t>
      </w:r>
      <w:r w:rsidRPr="007C4109">
        <w:t xml:space="preserve">. The Wireshark main window displays </w:t>
      </w:r>
      <w:r w:rsidR="006C50C5">
        <w:t>three</w:t>
      </w:r>
      <w:r w:rsidRPr="007C4109">
        <w:t xml:space="preserve"> views of a packet.</w:t>
      </w:r>
    </w:p>
    <w:p w14:paraId="51A587E6" w14:textId="565B6203" w:rsidR="007C4109" w:rsidRDefault="007C4109" w:rsidP="001456FD">
      <w:pPr>
        <w:pStyle w:val="Visual"/>
      </w:pPr>
      <w:r w:rsidRPr="006C50C5">
        <w:rPr>
          <w:noProof/>
        </w:rPr>
        <w:drawing>
          <wp:inline distT="0" distB="0" distL="0" distR="0" wp14:anchorId="0ACBF6AB" wp14:editId="4413CE89">
            <wp:extent cx="5486400" cy="3148693"/>
            <wp:effectExtent l="0" t="0" r="0" b="0"/>
            <wp:docPr id="47" name="Picture 47" descr="screenshot of wireshark associated for the al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833D" w14:textId="785660AC" w:rsidR="007C4109" w:rsidRDefault="007C4109" w:rsidP="007C4109">
      <w:pPr>
        <w:pStyle w:val="SubStepAlpha"/>
        <w:keepNext/>
      </w:pPr>
      <w:r w:rsidRPr="007C4109">
        <w:t xml:space="preserve">To view all packets </w:t>
      </w:r>
      <w:r w:rsidR="004868ED">
        <w:t xml:space="preserve">that are </w:t>
      </w:r>
      <w:r w:rsidRPr="007C4109">
        <w:t xml:space="preserve">assembled in a TCP conversation, right-click any packet and select </w:t>
      </w:r>
      <w:r w:rsidRPr="001456FD">
        <w:rPr>
          <w:b/>
          <w:bCs/>
        </w:rPr>
        <w:t>Follow</w:t>
      </w:r>
      <w:r w:rsidRPr="007C4109">
        <w:t xml:space="preserve"> &gt; </w:t>
      </w:r>
      <w:r>
        <w:rPr>
          <w:b/>
          <w:bCs/>
        </w:rPr>
        <w:t>TCP Stream</w:t>
      </w:r>
      <w:r w:rsidRPr="007C4109">
        <w:t>.</w:t>
      </w:r>
    </w:p>
    <w:p w14:paraId="1F2A0981" w14:textId="59ADC629" w:rsidR="007C4109" w:rsidRDefault="007C4109" w:rsidP="007C4109">
      <w:pPr>
        <w:pStyle w:val="Visual"/>
      </w:pPr>
      <w:r w:rsidRPr="009937C3">
        <w:rPr>
          <w:noProof/>
        </w:rPr>
        <w:drawing>
          <wp:inline distT="0" distB="0" distL="0" distR="0" wp14:anchorId="6FAC879A" wp14:editId="4679165A">
            <wp:extent cx="4114800" cy="2888273"/>
            <wp:effectExtent l="0" t="0" r="0" b="7620"/>
            <wp:docPr id="46" name="Picture 46" descr="screeshot of tcp stream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CB33" w14:textId="77777777" w:rsidR="007C4109" w:rsidRDefault="007C4109" w:rsidP="005D419B">
      <w:pPr>
        <w:pStyle w:val="Heading3"/>
      </w:pPr>
      <w:r>
        <w:t>Question:</w:t>
      </w:r>
    </w:p>
    <w:p w14:paraId="6EDF2AA2" w14:textId="77777777" w:rsidR="007C4109" w:rsidRDefault="007C4109" w:rsidP="007C4109">
      <w:pPr>
        <w:pStyle w:val="BodyTextL50"/>
        <w:spacing w:before="0"/>
      </w:pPr>
      <w:r>
        <w:t>What did you observe? What do the text colors red and blue indicate?</w:t>
      </w:r>
    </w:p>
    <w:p w14:paraId="02737128" w14:textId="77777777" w:rsidR="007C4109" w:rsidRDefault="007C4109" w:rsidP="007C4109">
      <w:pPr>
        <w:pStyle w:val="AnswerLineL50"/>
        <w:spacing w:after="600"/>
      </w:pPr>
      <w:r>
        <w:t>Type your answers here.</w:t>
      </w:r>
    </w:p>
    <w:p w14:paraId="2BC1DB29" w14:textId="049ED814" w:rsidR="004868ED" w:rsidRDefault="004868ED" w:rsidP="004868ED">
      <w:pPr>
        <w:pStyle w:val="BodyTextL50"/>
        <w:spacing w:before="0"/>
      </w:pPr>
      <w:r>
        <w:lastRenderedPageBreak/>
        <w:t xml:space="preserve">The attacker issues the </w:t>
      </w:r>
      <w:proofErr w:type="spellStart"/>
      <w:r w:rsidRPr="001456FD">
        <w:rPr>
          <w:b/>
          <w:bCs/>
        </w:rPr>
        <w:t>whoami</w:t>
      </w:r>
      <w:proofErr w:type="spellEnd"/>
      <w:r>
        <w:t xml:space="preserve"> command on the target. What does this show about the attacker role on the target computer?</w:t>
      </w:r>
    </w:p>
    <w:p w14:paraId="47016D5D" w14:textId="77777777" w:rsidR="004868ED" w:rsidRDefault="004868ED" w:rsidP="004868ED">
      <w:pPr>
        <w:pStyle w:val="AnswerLineL50"/>
        <w:spacing w:after="600"/>
      </w:pPr>
      <w:r>
        <w:t>Type your answers here.</w:t>
      </w:r>
    </w:p>
    <w:p w14:paraId="3E69874E" w14:textId="74CA9932" w:rsidR="00530475" w:rsidRDefault="00530475" w:rsidP="00530475">
      <w:pPr>
        <w:pStyle w:val="BodyTextL50"/>
        <w:spacing w:before="0"/>
      </w:pPr>
      <w:r>
        <w:t>Scroll through the TCP stream. What kind of data has the threat actor been reading?</w:t>
      </w:r>
    </w:p>
    <w:p w14:paraId="71787F71" w14:textId="77777777" w:rsidR="00530475" w:rsidRDefault="00530475" w:rsidP="00530475">
      <w:pPr>
        <w:pStyle w:val="AnswerLineL50"/>
        <w:spacing w:after="600"/>
      </w:pPr>
      <w:r>
        <w:t>Type your answers here.</w:t>
      </w:r>
    </w:p>
    <w:p w14:paraId="4C5A817A" w14:textId="037C55D6" w:rsidR="007C4109" w:rsidRPr="007C4109" w:rsidRDefault="007C4109">
      <w:pPr>
        <w:pStyle w:val="SubStepAlpha"/>
      </w:pPr>
      <w:r>
        <w:t xml:space="preserve">Exit the TCP stream window. Close </w:t>
      </w:r>
      <w:r w:rsidRPr="00895C2F">
        <w:rPr>
          <w:b/>
        </w:rPr>
        <w:t xml:space="preserve">Wireshark </w:t>
      </w:r>
      <w:r>
        <w:t>when you are done reviewing the information provided.</w:t>
      </w:r>
    </w:p>
    <w:p w14:paraId="008DD864" w14:textId="65D71671" w:rsidR="001E3EDD" w:rsidRPr="005D419B" w:rsidRDefault="001E3EDD" w:rsidP="00BF48BE">
      <w:pPr>
        <w:pStyle w:val="Heading2"/>
      </w:pPr>
      <w:r>
        <w:t>P</w:t>
      </w:r>
      <w:r w:rsidRPr="005D419B">
        <w:t>ivot to Kibana</w:t>
      </w:r>
    </w:p>
    <w:p w14:paraId="640F895D" w14:textId="0F951F70" w:rsidR="007C4109" w:rsidRDefault="007C4109" w:rsidP="001456FD">
      <w:pPr>
        <w:pStyle w:val="SubStepAlpha"/>
        <w:keepNext/>
      </w:pPr>
      <w:r w:rsidRPr="007C4109">
        <w:t xml:space="preserve">Return to </w:t>
      </w:r>
      <w:proofErr w:type="spellStart"/>
      <w:r w:rsidRPr="007C4109">
        <w:t>Sguil</w:t>
      </w:r>
      <w:proofErr w:type="spellEnd"/>
      <w:r w:rsidRPr="007C4109">
        <w:t xml:space="preserve">. Right-click either the source or destination IP for the </w:t>
      </w:r>
      <w:r w:rsidR="00541F05">
        <w:t xml:space="preserve">alert ID 5.1 </w:t>
      </w:r>
      <w:r w:rsidRPr="007C4109">
        <w:t xml:space="preserve">and select </w:t>
      </w:r>
      <w:r w:rsidRPr="001456FD">
        <w:rPr>
          <w:b/>
          <w:bCs/>
        </w:rPr>
        <w:t>Kibana IP Lookup</w:t>
      </w:r>
      <w:r w:rsidRPr="007C4109">
        <w:t xml:space="preserve"> &gt; </w:t>
      </w:r>
      <w:proofErr w:type="spellStart"/>
      <w:r w:rsidR="003164BB">
        <w:rPr>
          <w:b/>
          <w:bCs/>
        </w:rPr>
        <w:t>Src</w:t>
      </w:r>
      <w:r w:rsidRPr="001456FD">
        <w:rPr>
          <w:b/>
          <w:bCs/>
        </w:rPr>
        <w:t>IP</w:t>
      </w:r>
      <w:proofErr w:type="spellEnd"/>
      <w:r w:rsidRPr="007C4109">
        <w:t xml:space="preserve">. Enter username </w:t>
      </w:r>
      <w:r w:rsidRPr="001456FD">
        <w:rPr>
          <w:b/>
          <w:bCs/>
        </w:rPr>
        <w:t>analyst</w:t>
      </w:r>
      <w:r w:rsidRPr="007C4109">
        <w:t xml:space="preserve"> and password </w:t>
      </w:r>
      <w:proofErr w:type="spellStart"/>
      <w:r w:rsidRPr="001456FD">
        <w:rPr>
          <w:b/>
          <w:bCs/>
        </w:rPr>
        <w:t>cyberops</w:t>
      </w:r>
      <w:proofErr w:type="spellEnd"/>
      <w:r w:rsidRPr="007C4109">
        <w:t xml:space="preserve"> </w:t>
      </w:r>
      <w:r>
        <w:t>if</w:t>
      </w:r>
      <w:r w:rsidRPr="007C4109">
        <w:t xml:space="preserve"> prompted by </w:t>
      </w:r>
      <w:r>
        <w:t>Kibana</w:t>
      </w:r>
      <w:r w:rsidRPr="007C4109">
        <w:t>.</w:t>
      </w:r>
    </w:p>
    <w:p w14:paraId="6387F4B9" w14:textId="71C44EF2" w:rsidR="007C4109" w:rsidRDefault="007C4109" w:rsidP="001456FD">
      <w:pPr>
        <w:pStyle w:val="Visual"/>
      </w:pPr>
      <w:r w:rsidRPr="00FB6537">
        <w:rPr>
          <w:noProof/>
        </w:rPr>
        <w:drawing>
          <wp:inline distT="0" distB="0" distL="0" distR="0" wp14:anchorId="13158FC8" wp14:editId="42556B18">
            <wp:extent cx="5048250" cy="2185071"/>
            <wp:effectExtent l="0" t="0" r="0" b="5715"/>
            <wp:docPr id="39" name="Picture 39" descr="screenshot shows the location of kibana ip lookup &gt; src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024" cy="21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71F0" w14:textId="77777777" w:rsidR="007C4109" w:rsidRPr="00A84764" w:rsidRDefault="007C4109" w:rsidP="007C4109">
      <w:pPr>
        <w:pStyle w:val="BodyTextL50"/>
      </w:pPr>
      <w:r>
        <w:rPr>
          <w:b/>
        </w:rPr>
        <w:t>Note</w:t>
      </w:r>
      <w:r>
        <w:t xml:space="preserve">: If you received the message "Your connection is not private", click </w:t>
      </w:r>
      <w:r>
        <w:rPr>
          <w:b/>
        </w:rPr>
        <w:t xml:space="preserve">ADVANCED &gt; Proceed to localhost (unsafe) </w:t>
      </w:r>
      <w:r>
        <w:t>to continue.</w:t>
      </w:r>
    </w:p>
    <w:p w14:paraId="14574CAE" w14:textId="64514080" w:rsidR="001E3EDD" w:rsidRDefault="003164BB" w:rsidP="001456FD">
      <w:pPr>
        <w:pStyle w:val="SubStepAlpha"/>
      </w:pPr>
      <w:r>
        <w:t xml:space="preserve">If the time range </w:t>
      </w:r>
      <w:r w:rsidR="009774BA">
        <w:t xml:space="preserve">is </w:t>
      </w:r>
      <w:r>
        <w:t xml:space="preserve">the last 24 hours, change it to June 2020 so June 11 is included in the time range. Use the </w:t>
      </w:r>
      <w:r>
        <w:rPr>
          <w:b/>
          <w:bCs/>
        </w:rPr>
        <w:t>Absolute</w:t>
      </w:r>
      <w:r>
        <w:t xml:space="preserve"> tab to change the time range.</w:t>
      </w:r>
    </w:p>
    <w:p w14:paraId="5031D8A2" w14:textId="08388D90" w:rsidR="003164BB" w:rsidRDefault="00D31925" w:rsidP="001456FD">
      <w:pPr>
        <w:pStyle w:val="SubStepAlpha"/>
        <w:keepNext/>
      </w:pPr>
      <w:r>
        <w:lastRenderedPageBreak/>
        <w:t xml:space="preserve">In the displayed results, </w:t>
      </w:r>
      <w:r w:rsidR="00073E91">
        <w:t xml:space="preserve">there is a list of different data types. </w:t>
      </w:r>
      <w:r w:rsidR="00AA24A7">
        <w:t xml:space="preserve">You were told that </w:t>
      </w:r>
      <w:r w:rsidR="00E23D73">
        <w:t xml:space="preserve">the file </w:t>
      </w:r>
      <w:r w:rsidR="00E23D73" w:rsidRPr="002A6B85">
        <w:rPr>
          <w:b/>
          <w:bCs/>
        </w:rPr>
        <w:t>confidential.txt</w:t>
      </w:r>
      <w:r w:rsidR="00E23D73">
        <w:t xml:space="preserve"> is no longer accessible. In the Sensors - Sensors and Services (Pie Chart), ftp and ftp-data are </w:t>
      </w:r>
      <w:r w:rsidR="006012E0">
        <w:t xml:space="preserve">present </w:t>
      </w:r>
      <w:r w:rsidR="00E23D73">
        <w:t>in the list</w:t>
      </w:r>
      <w:r w:rsidR="006012E0">
        <w:t>, as shown in the figure</w:t>
      </w:r>
      <w:r w:rsidR="00E23D73">
        <w:t>.</w:t>
      </w:r>
      <w:r w:rsidR="002A3E11">
        <w:t xml:space="preserve"> </w:t>
      </w:r>
      <w:r w:rsidR="006012E0">
        <w:t>We will determine if FTP was used to steal the file.</w:t>
      </w:r>
    </w:p>
    <w:p w14:paraId="01208387" w14:textId="0C3E64AE" w:rsidR="00541F05" w:rsidRDefault="00541F05" w:rsidP="00FB6537">
      <w:pPr>
        <w:pStyle w:val="Visual"/>
      </w:pPr>
      <w:r w:rsidRPr="00541F05">
        <w:rPr>
          <w:noProof/>
        </w:rPr>
        <w:drawing>
          <wp:inline distT="0" distB="0" distL="0" distR="0" wp14:anchorId="50A91F8E" wp14:editId="45CF45E2">
            <wp:extent cx="5486400" cy="3037658"/>
            <wp:effectExtent l="0" t="0" r="0" b="0"/>
            <wp:docPr id="41" name="Picture 41" descr="screenshot of kibana dashboard filtered for 209.165.200.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430C" w14:textId="7E90CD1C" w:rsidR="00E23D73" w:rsidRDefault="002A3E11" w:rsidP="009C2112">
      <w:pPr>
        <w:pStyle w:val="SubStepAlpha"/>
        <w:keepNext/>
      </w:pPr>
      <w:r>
        <w:t>L</w:t>
      </w:r>
      <w:r w:rsidR="00E23D73">
        <w:t xml:space="preserve">et's filter for </w:t>
      </w:r>
      <w:proofErr w:type="spellStart"/>
      <w:r w:rsidR="00E23D73" w:rsidRPr="009C2112">
        <w:rPr>
          <w:b/>
          <w:bCs/>
        </w:rPr>
        <w:t>bro_ftp</w:t>
      </w:r>
      <w:proofErr w:type="spellEnd"/>
      <w:r w:rsidR="00E23D73">
        <w:t xml:space="preserve">. Hover </w:t>
      </w:r>
      <w:r w:rsidR="00EC2949">
        <w:t xml:space="preserve">over the empty space next to the </w:t>
      </w:r>
      <w:r w:rsidR="006012E0">
        <w:t>count</w:t>
      </w:r>
      <w:r w:rsidR="00EC2949">
        <w:t xml:space="preserve"> of </w:t>
      </w:r>
      <w:proofErr w:type="spellStart"/>
      <w:r w:rsidR="00EC2949">
        <w:t>bro_ftp</w:t>
      </w:r>
      <w:proofErr w:type="spellEnd"/>
      <w:r w:rsidR="00EC2949">
        <w:t xml:space="preserve"> data type</w:t>
      </w:r>
      <w:r w:rsidR="006012E0">
        <w:t>s</w:t>
      </w:r>
      <w:r w:rsidR="00EC2949">
        <w:t xml:space="preserve">. Select </w:t>
      </w:r>
      <w:r w:rsidR="00EC2949">
        <w:rPr>
          <w:b/>
          <w:bCs/>
        </w:rPr>
        <w:t>+</w:t>
      </w:r>
      <w:r w:rsidR="00EC2949">
        <w:t xml:space="preserve"> </w:t>
      </w:r>
      <w:r w:rsidR="005C4615">
        <w:t xml:space="preserve">to filter </w:t>
      </w:r>
      <w:r w:rsidR="00F103F8">
        <w:t>f</w:t>
      </w:r>
      <w:r w:rsidR="009774BA">
        <w:t>o</w:t>
      </w:r>
      <w:r w:rsidR="00F103F8">
        <w:t>r</w:t>
      </w:r>
      <w:r w:rsidR="005C4615">
        <w:t xml:space="preserve"> only FTP related </w:t>
      </w:r>
      <w:r w:rsidR="006012E0">
        <w:t>traffic as shown in the figure.</w:t>
      </w:r>
    </w:p>
    <w:p w14:paraId="64B01EAA" w14:textId="7F592947" w:rsidR="00B5218D" w:rsidRDefault="00B5218D" w:rsidP="00FB6537">
      <w:pPr>
        <w:pStyle w:val="Visual"/>
      </w:pPr>
      <w:r w:rsidRPr="00B5218D">
        <w:rPr>
          <w:noProof/>
        </w:rPr>
        <w:drawing>
          <wp:inline distT="0" distB="0" distL="0" distR="0" wp14:anchorId="75E11FA5" wp14:editId="17CAA26C">
            <wp:extent cx="4572000" cy="1010970"/>
            <wp:effectExtent l="0" t="0" r="0" b="0"/>
            <wp:docPr id="51" name="Picture 51" descr="screenshot of the location to filter for bro_ftp 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7ECF" w14:textId="13828967" w:rsidR="005C4615" w:rsidRDefault="005C4615" w:rsidP="005C4615">
      <w:pPr>
        <w:pStyle w:val="SubStepAlpha"/>
      </w:pPr>
      <w:r>
        <w:t xml:space="preserve">Scroll down to the </w:t>
      </w:r>
      <w:r>
        <w:rPr>
          <w:b/>
          <w:bCs/>
        </w:rPr>
        <w:t xml:space="preserve">All Logs </w:t>
      </w:r>
      <w:r>
        <w:t>section. There are two entries listed.</w:t>
      </w:r>
    </w:p>
    <w:p w14:paraId="11DDF802" w14:textId="49E77D2D" w:rsidR="005C4615" w:rsidRDefault="005C4615" w:rsidP="005D419B">
      <w:pPr>
        <w:pStyle w:val="Heading3"/>
      </w:pPr>
      <w:r>
        <w:t>Questions:</w:t>
      </w:r>
    </w:p>
    <w:p w14:paraId="769B2BEF" w14:textId="0A360E8F" w:rsidR="005C4615" w:rsidRDefault="005C4615" w:rsidP="009C2112">
      <w:pPr>
        <w:pStyle w:val="BodyTextL50"/>
        <w:spacing w:before="0"/>
      </w:pPr>
      <w:r>
        <w:t xml:space="preserve">What </w:t>
      </w:r>
      <w:r w:rsidR="00A652B0">
        <w:t>are the source and destination IP addresses and port numbers</w:t>
      </w:r>
      <w:r w:rsidR="009774BA">
        <w:t xml:space="preserve"> for the FTP traffic</w:t>
      </w:r>
      <w:r w:rsidR="00A652B0">
        <w:t>?</w:t>
      </w:r>
    </w:p>
    <w:p w14:paraId="72FA4DBE" w14:textId="78F1FB93" w:rsidR="00A652B0" w:rsidRDefault="00A652B0" w:rsidP="009C2112">
      <w:pPr>
        <w:pStyle w:val="AnswerLineL50"/>
        <w:spacing w:after="480"/>
      </w:pPr>
      <w:r>
        <w:t>Type your answers here.</w:t>
      </w:r>
    </w:p>
    <w:p w14:paraId="379409F0" w14:textId="2066104F" w:rsidR="00A76C1C" w:rsidRDefault="00A652B0" w:rsidP="00A76C1C">
      <w:pPr>
        <w:pStyle w:val="SubStepAlpha"/>
      </w:pPr>
      <w:r>
        <w:t xml:space="preserve">Expand and review both log entries. </w:t>
      </w:r>
      <w:r w:rsidR="00ED2AB3">
        <w:t xml:space="preserve">In one of these entries, the </w:t>
      </w:r>
      <w:proofErr w:type="spellStart"/>
      <w:r w:rsidR="00ED2AB3">
        <w:t>ftp_arg</w:t>
      </w:r>
      <w:r w:rsidR="00F103F8">
        <w:t>u</w:t>
      </w:r>
      <w:r w:rsidR="00ED2AB3">
        <w:t>ment</w:t>
      </w:r>
      <w:proofErr w:type="spellEnd"/>
      <w:r w:rsidR="00ED2AB3">
        <w:t xml:space="preserve"> has an entry of </w:t>
      </w:r>
      <w:r w:rsidR="00E94784" w:rsidRPr="009C2112">
        <w:t>ftp://209.165.200.235/./confidential.txt</w:t>
      </w:r>
      <w:r w:rsidR="00ED2AB3">
        <w:t>.</w:t>
      </w:r>
      <w:r w:rsidR="00A76C1C">
        <w:t xml:space="preserve"> Also review the message in the log entry</w:t>
      </w:r>
      <w:r w:rsidR="006A7E2A">
        <w:t xml:space="preserve"> to learn more about this event</w:t>
      </w:r>
      <w:r w:rsidR="00A76C1C">
        <w:t>.</w:t>
      </w:r>
    </w:p>
    <w:p w14:paraId="098FE50D" w14:textId="15501FF0" w:rsidR="00A76C1C" w:rsidRDefault="00A76C1C" w:rsidP="009C2112">
      <w:pPr>
        <w:pStyle w:val="SubStepAlpha"/>
        <w:keepNext/>
      </w:pPr>
      <w:r>
        <w:lastRenderedPageBreak/>
        <w:t>Within the same log entry, scroll up back to</w:t>
      </w:r>
      <w:r w:rsidR="006A7E2A">
        <w:t xml:space="preserve"> the</w:t>
      </w:r>
      <w:r w:rsidR="009774BA">
        <w:t xml:space="preserve"> alert </w:t>
      </w:r>
      <w:r w:rsidRPr="009C2112">
        <w:rPr>
          <w:b/>
          <w:bCs/>
        </w:rPr>
        <w:t>_id</w:t>
      </w:r>
      <w:r>
        <w:t xml:space="preserve"> </w:t>
      </w:r>
      <w:r w:rsidR="006A7E2A">
        <w:t xml:space="preserve">field </w:t>
      </w:r>
      <w:r>
        <w:t xml:space="preserve">and </w:t>
      </w:r>
      <w:r w:rsidR="006A7E2A">
        <w:t xml:space="preserve">click </w:t>
      </w:r>
      <w:r w:rsidR="00E94784">
        <w:t>the</w:t>
      </w:r>
      <w:r>
        <w:t xml:space="preserve"> link.</w:t>
      </w:r>
    </w:p>
    <w:p w14:paraId="35D38A92" w14:textId="14052DC3" w:rsidR="00900588" w:rsidRDefault="00900588" w:rsidP="009C2112">
      <w:pPr>
        <w:pStyle w:val="Visual"/>
      </w:pPr>
      <w:r>
        <w:rPr>
          <w:noProof/>
        </w:rPr>
        <w:drawing>
          <wp:inline distT="0" distB="0" distL="0" distR="0" wp14:anchorId="236C4FA8" wp14:editId="3916D463">
            <wp:extent cx="5486400" cy="1293733"/>
            <wp:effectExtent l="0" t="0" r="0" b="1905"/>
            <wp:docPr id="42" name="Picture 42" descr="screenshot of log entry with alert _id link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3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29FA3" w14:textId="75040983" w:rsidR="00A652B0" w:rsidRDefault="00E94784" w:rsidP="00A652B0">
      <w:pPr>
        <w:pStyle w:val="SubStepAlpha"/>
      </w:pPr>
      <w:r>
        <w:t xml:space="preserve">Review the </w:t>
      </w:r>
      <w:r w:rsidR="001842CF">
        <w:t>transcript for the transactions between the attacker and the target.</w:t>
      </w:r>
      <w:r w:rsidR="00D607D2">
        <w:t xml:space="preserve"> If desired, you can download the </w:t>
      </w:r>
      <w:proofErr w:type="spellStart"/>
      <w:r w:rsidR="00D607D2">
        <w:t>pcap</w:t>
      </w:r>
      <w:proofErr w:type="spellEnd"/>
      <w:r w:rsidR="00D607D2">
        <w:t xml:space="preserve"> and review the traffic using Wireshark.</w:t>
      </w:r>
    </w:p>
    <w:p w14:paraId="64AC3D5F" w14:textId="3DCCB7F8" w:rsidR="001842CF" w:rsidRDefault="001842CF" w:rsidP="005D419B">
      <w:pPr>
        <w:pStyle w:val="Heading3"/>
      </w:pPr>
      <w:r>
        <w:t>Question:</w:t>
      </w:r>
    </w:p>
    <w:p w14:paraId="71BA890C" w14:textId="36EDE4B2" w:rsidR="001842CF" w:rsidRDefault="001842CF" w:rsidP="009C2112">
      <w:pPr>
        <w:pStyle w:val="BodyTextL50"/>
        <w:spacing w:before="0"/>
      </w:pPr>
      <w:r>
        <w:t xml:space="preserve">What </w:t>
      </w:r>
      <w:r w:rsidR="006A7E2A">
        <w:t>are</w:t>
      </w:r>
      <w:r>
        <w:t xml:space="preserve"> the user credentials to access the FTP site?</w:t>
      </w:r>
    </w:p>
    <w:p w14:paraId="24E3BDFD" w14:textId="2ABC28C3" w:rsidR="001842CF" w:rsidRDefault="001842CF" w:rsidP="009C2112">
      <w:pPr>
        <w:pStyle w:val="AnswerLineL50"/>
        <w:spacing w:after="240"/>
      </w:pPr>
      <w:r>
        <w:t>Type your answers here.</w:t>
      </w:r>
    </w:p>
    <w:p w14:paraId="4CB91044" w14:textId="34C0F303" w:rsidR="001842CF" w:rsidRDefault="00D607D2" w:rsidP="00A652B0">
      <w:pPr>
        <w:pStyle w:val="SubStepAlpha"/>
      </w:pPr>
      <w:r>
        <w:t>Now that you have verified that the attacker has used FTP to copy the content of the file confidential.txt</w:t>
      </w:r>
      <w:r w:rsidR="009774BA">
        <w:t xml:space="preserve"> and then deleted it from the target</w:t>
      </w:r>
      <w:r>
        <w:t xml:space="preserve">. </w:t>
      </w:r>
      <w:proofErr w:type="gramStart"/>
      <w:r>
        <w:t>So</w:t>
      </w:r>
      <w:proofErr w:type="gramEnd"/>
      <w:r>
        <w:t xml:space="preserve"> what is the content of the file? Remember one of the services listed in the pie chart is </w:t>
      </w:r>
      <w:proofErr w:type="spellStart"/>
      <w:r>
        <w:t>ftp_data</w:t>
      </w:r>
      <w:proofErr w:type="spellEnd"/>
      <w:r>
        <w:t>.</w:t>
      </w:r>
    </w:p>
    <w:p w14:paraId="3576FA73" w14:textId="145FF9C8" w:rsidR="009312DC" w:rsidRDefault="00D607D2" w:rsidP="009C2112">
      <w:pPr>
        <w:pStyle w:val="SubStepAlpha"/>
        <w:keepNext/>
      </w:pPr>
      <w:r>
        <w:t xml:space="preserve">Navigate to the top of the dashboard. Select </w:t>
      </w:r>
      <w:r w:rsidRPr="002A6B85">
        <w:rPr>
          <w:b/>
          <w:bCs/>
        </w:rPr>
        <w:t>Files</w:t>
      </w:r>
      <w:r>
        <w:t xml:space="preserve"> </w:t>
      </w:r>
      <w:r w:rsidR="009312DC">
        <w:t xml:space="preserve">under the </w:t>
      </w:r>
      <w:proofErr w:type="spellStart"/>
      <w:r w:rsidR="009312DC">
        <w:t>Zeek</w:t>
      </w:r>
      <w:proofErr w:type="spellEnd"/>
      <w:r w:rsidR="009312DC">
        <w:t xml:space="preserve"> Hunting heading in the left panel</w:t>
      </w:r>
      <w:r w:rsidR="00476AB1">
        <w:t xml:space="preserve">, as shown in the figure. This will allow you to </w:t>
      </w:r>
      <w:r w:rsidR="009312DC">
        <w:t>review the types of the files that were logged.</w:t>
      </w:r>
    </w:p>
    <w:p w14:paraId="1864AE1D" w14:textId="00D560E0" w:rsidR="00DE6808" w:rsidRDefault="00DE6808" w:rsidP="009C2112">
      <w:pPr>
        <w:pStyle w:val="Visual"/>
      </w:pPr>
      <w:r>
        <w:rPr>
          <w:noProof/>
        </w:rPr>
        <w:drawing>
          <wp:inline distT="0" distB="0" distL="0" distR="0" wp14:anchorId="4818ACC7" wp14:editId="6C1655D3">
            <wp:extent cx="5486400" cy="2878684"/>
            <wp:effectExtent l="0" t="0" r="0" b="0"/>
            <wp:docPr id="43" name="Picture 43" descr="Screenshot of the files log and files is highlighted under zeek hu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8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64265" w14:textId="454933F4" w:rsidR="00E94784" w:rsidRDefault="009312DC" w:rsidP="005D419B">
      <w:pPr>
        <w:pStyle w:val="Heading3"/>
      </w:pPr>
      <w:r>
        <w:t>Questions:</w:t>
      </w:r>
    </w:p>
    <w:p w14:paraId="39F34FF7" w14:textId="5A0B3D13" w:rsidR="009312DC" w:rsidRDefault="009312DC" w:rsidP="009C2112">
      <w:pPr>
        <w:pStyle w:val="BodyTextL50"/>
        <w:spacing w:before="0"/>
      </w:pPr>
      <w:r>
        <w:t>What are the different types of files?</w:t>
      </w:r>
      <w:r w:rsidR="00476AB1">
        <w:t xml:space="preserve"> Look at the MIME Type section of the screen.</w:t>
      </w:r>
    </w:p>
    <w:p w14:paraId="511284B4" w14:textId="7CF5E27C" w:rsidR="009312DC" w:rsidRDefault="009312DC" w:rsidP="009C2112">
      <w:pPr>
        <w:pStyle w:val="AnswerLineL50"/>
        <w:spacing w:after="240"/>
      </w:pPr>
      <w:r>
        <w:t>Type your answers here.</w:t>
      </w:r>
    </w:p>
    <w:p w14:paraId="0B71A486" w14:textId="26E37C6B" w:rsidR="00E94784" w:rsidRDefault="009312DC" w:rsidP="009C2112">
      <w:pPr>
        <w:pStyle w:val="BodyTextL50"/>
      </w:pPr>
      <w:r>
        <w:t xml:space="preserve">Scroll </w:t>
      </w:r>
      <w:r w:rsidR="00476AB1">
        <w:t xml:space="preserve">to </w:t>
      </w:r>
      <w:r>
        <w:t xml:space="preserve">the </w:t>
      </w:r>
      <w:r w:rsidRPr="009C2112">
        <w:rPr>
          <w:b/>
          <w:bCs/>
        </w:rPr>
        <w:t>Files - Source</w:t>
      </w:r>
      <w:r>
        <w:t xml:space="preserve"> heading. What are the file sources listed?</w:t>
      </w:r>
    </w:p>
    <w:p w14:paraId="6A4E7D11" w14:textId="0AB763A9" w:rsidR="009312DC" w:rsidRDefault="009312DC" w:rsidP="009C2112">
      <w:pPr>
        <w:pStyle w:val="AnswerLineL50"/>
        <w:spacing w:after="240"/>
      </w:pPr>
      <w:r>
        <w:t>Type your answers here.</w:t>
      </w:r>
    </w:p>
    <w:p w14:paraId="5579A5A6" w14:textId="3CAE158D" w:rsidR="009312DC" w:rsidRDefault="009312DC" w:rsidP="00EF0ED6">
      <w:pPr>
        <w:pStyle w:val="SubStepAlpha"/>
        <w:keepNext/>
      </w:pPr>
      <w:r>
        <w:lastRenderedPageBreak/>
        <w:t xml:space="preserve">Filter for </w:t>
      </w:r>
      <w:r w:rsidRPr="009C2112">
        <w:rPr>
          <w:b/>
          <w:bCs/>
        </w:rPr>
        <w:t>FTP_DATA</w:t>
      </w:r>
      <w:r>
        <w:t xml:space="preserve"> by hovering over the empty space next to the </w:t>
      </w:r>
      <w:r w:rsidR="00476AB1">
        <w:t>Count</w:t>
      </w:r>
      <w:r>
        <w:t xml:space="preserve"> </w:t>
      </w:r>
      <w:r w:rsidR="00476AB1">
        <w:t>for</w:t>
      </w:r>
      <w:r>
        <w:t xml:space="preserve"> FTP_DATA and click </w:t>
      </w:r>
      <w:r w:rsidRPr="002A6B85">
        <w:rPr>
          <w:b/>
          <w:bCs/>
        </w:rPr>
        <w:t>+</w:t>
      </w:r>
      <w:r>
        <w:t>.</w:t>
      </w:r>
    </w:p>
    <w:p w14:paraId="62FA0313" w14:textId="37921AD1" w:rsidR="008A692E" w:rsidRDefault="008A692E" w:rsidP="009C2112">
      <w:pPr>
        <w:pStyle w:val="Visual"/>
      </w:pPr>
      <w:r w:rsidRPr="008A692E">
        <w:rPr>
          <w:noProof/>
        </w:rPr>
        <w:drawing>
          <wp:inline distT="0" distB="0" distL="0" distR="0" wp14:anchorId="7B1B94B2" wp14:editId="41F384EF">
            <wp:extent cx="4572000" cy="1038679"/>
            <wp:effectExtent l="0" t="0" r="0" b="9525"/>
            <wp:docPr id="44" name="Picture 44" descr="screenshot of ftp_data filter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0079" w14:textId="14A33073" w:rsidR="00E94784" w:rsidRDefault="009312DC" w:rsidP="00A652B0">
      <w:pPr>
        <w:pStyle w:val="SubStepAlpha"/>
      </w:pPr>
      <w:r>
        <w:t>Scroll down to review the filtered results.</w:t>
      </w:r>
    </w:p>
    <w:p w14:paraId="53866D30" w14:textId="2C11BAA4" w:rsidR="009312DC" w:rsidRDefault="009312DC" w:rsidP="005D419B">
      <w:pPr>
        <w:pStyle w:val="Heading3"/>
      </w:pPr>
      <w:r>
        <w:t>Question:</w:t>
      </w:r>
    </w:p>
    <w:p w14:paraId="3F31EFC2" w14:textId="21A28924" w:rsidR="009312DC" w:rsidRDefault="009312DC" w:rsidP="009C2112">
      <w:pPr>
        <w:pStyle w:val="BodyTextL50"/>
        <w:spacing w:before="0"/>
      </w:pPr>
      <w:r>
        <w:t>What is the MIME type, source and destination IP address associated with the transfer of the FTP data?</w:t>
      </w:r>
      <w:r w:rsidR="00D54F5C">
        <w:t xml:space="preserve"> When did this transfer occur?</w:t>
      </w:r>
    </w:p>
    <w:p w14:paraId="097DD431" w14:textId="2552B4D2" w:rsidR="009312DC" w:rsidRDefault="009312DC" w:rsidP="009C2112">
      <w:pPr>
        <w:pStyle w:val="AnswerLineL50"/>
        <w:spacing w:after="360"/>
      </w:pPr>
      <w:r>
        <w:t>Type your answers here.</w:t>
      </w:r>
    </w:p>
    <w:p w14:paraId="0283360F" w14:textId="2263B908" w:rsidR="00E94784" w:rsidRDefault="00231938" w:rsidP="00A652B0">
      <w:pPr>
        <w:pStyle w:val="SubStepAlpha"/>
      </w:pPr>
      <w:r>
        <w:t>In the File logs, expand the entry associated with FTP data. Click the link associated with</w:t>
      </w:r>
      <w:r w:rsidR="009774BA">
        <w:t xml:space="preserve"> alert</w:t>
      </w:r>
      <w:r>
        <w:t xml:space="preserve"> </w:t>
      </w:r>
      <w:r>
        <w:rPr>
          <w:b/>
          <w:bCs/>
        </w:rPr>
        <w:t>_id</w:t>
      </w:r>
      <w:r>
        <w:t>.</w:t>
      </w:r>
    </w:p>
    <w:p w14:paraId="777B6F33" w14:textId="4EE5CB5D" w:rsidR="00231938" w:rsidRDefault="00231938" w:rsidP="005D419B">
      <w:pPr>
        <w:pStyle w:val="Heading3"/>
      </w:pPr>
      <w:r>
        <w:t>Question:</w:t>
      </w:r>
    </w:p>
    <w:p w14:paraId="0F9B7851" w14:textId="22627D9B" w:rsidR="00231938" w:rsidRDefault="00231938" w:rsidP="009C2112">
      <w:pPr>
        <w:pStyle w:val="BodyTextL50"/>
        <w:spacing w:before="0"/>
      </w:pPr>
      <w:r>
        <w:t>What is the</w:t>
      </w:r>
      <w:r w:rsidR="00476AB1">
        <w:t xml:space="preserve"> text</w:t>
      </w:r>
      <w:r>
        <w:t xml:space="preserve"> content of the file that was transferred using FTP?</w:t>
      </w:r>
    </w:p>
    <w:p w14:paraId="7A15A9E9" w14:textId="7FEAC0C6" w:rsidR="00231938" w:rsidRDefault="00231938" w:rsidP="009C2112">
      <w:pPr>
        <w:pStyle w:val="AnswerLineL50"/>
        <w:spacing w:after="480"/>
      </w:pPr>
      <w:r>
        <w:t>Type your answers here.</w:t>
      </w:r>
    </w:p>
    <w:p w14:paraId="70CFDAAB" w14:textId="7ADB1E22" w:rsidR="008429E2" w:rsidRPr="009C2112" w:rsidRDefault="008429E2">
      <w:pPr>
        <w:pStyle w:val="BodyTextL50"/>
      </w:pPr>
      <w:r w:rsidRPr="009C2112">
        <w:t xml:space="preserve">With all the information has gathered so far, what </w:t>
      </w:r>
      <w:r w:rsidR="00E80918">
        <w:t>is your recommendation for stopping</w:t>
      </w:r>
      <w:r w:rsidRPr="009C2112">
        <w:t xml:space="preserve"> further unauthorized access?</w:t>
      </w:r>
    </w:p>
    <w:p w14:paraId="6A8DF05C" w14:textId="431FFE7B" w:rsidR="008429E2" w:rsidRPr="00C05C00" w:rsidRDefault="00E80918" w:rsidP="00C05C00">
      <w:pPr>
        <w:pStyle w:val="AnswerLineL50"/>
        <w:spacing w:after="480"/>
      </w:pPr>
      <w:r w:rsidRPr="00C05C00">
        <w:t>Type your answers here.</w:t>
      </w:r>
    </w:p>
    <w:p w14:paraId="6CEAE6E2" w14:textId="77777777" w:rsidR="00C162C0" w:rsidRPr="001D1C5A" w:rsidRDefault="001D1C5A" w:rsidP="001D1C5A">
      <w:pPr>
        <w:pStyle w:val="ConfigWindow"/>
      </w:pPr>
      <w:r w:rsidRPr="001D1C5A">
        <w:t>End of document</w:t>
      </w:r>
    </w:p>
    <w:sectPr w:rsidR="00C162C0" w:rsidRPr="001D1C5A" w:rsidSect="009C3182">
      <w:headerReference w:type="default" r:id="rId21"/>
      <w:footerReference w:type="default" r:id="rId22"/>
      <w:headerReference w:type="first" r:id="rId23"/>
      <w:footerReference w:type="first" r:id="rId24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80C0B4" w14:textId="77777777" w:rsidR="003F3B53" w:rsidRDefault="003F3B53" w:rsidP="00710659">
      <w:pPr>
        <w:spacing w:after="0" w:line="240" w:lineRule="auto"/>
      </w:pPr>
      <w:r>
        <w:separator/>
      </w:r>
    </w:p>
    <w:p w14:paraId="6F6D8AD6" w14:textId="77777777" w:rsidR="003F3B53" w:rsidRDefault="003F3B53"/>
  </w:endnote>
  <w:endnote w:type="continuationSeparator" w:id="0">
    <w:p w14:paraId="79C66197" w14:textId="77777777" w:rsidR="003F3B53" w:rsidRDefault="003F3B53" w:rsidP="00710659">
      <w:pPr>
        <w:spacing w:after="0" w:line="240" w:lineRule="auto"/>
      </w:pPr>
      <w:r>
        <w:continuationSeparator/>
      </w:r>
    </w:p>
    <w:p w14:paraId="4A9ADCC9" w14:textId="77777777" w:rsidR="003F3B53" w:rsidRDefault="003F3B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EBD08" w14:textId="59AFC427" w:rsidR="00F103F8" w:rsidRPr="00882B63" w:rsidRDefault="00F103F8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>
          <w:t>2018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B04FFF">
      <w:rPr>
        <w:noProof/>
      </w:rPr>
      <w:t>2020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84B62" w14:textId="1532AE8C" w:rsidR="00F103F8" w:rsidRPr="00882B63" w:rsidRDefault="00F103F8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>
          <w:t>2018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B04FFF">
      <w:rPr>
        <w:noProof/>
      </w:rPr>
      <w:t>2020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3BDE98" w14:textId="77777777" w:rsidR="003F3B53" w:rsidRDefault="003F3B53" w:rsidP="00710659">
      <w:pPr>
        <w:spacing w:after="0" w:line="240" w:lineRule="auto"/>
      </w:pPr>
      <w:r>
        <w:separator/>
      </w:r>
    </w:p>
    <w:p w14:paraId="79D721E4" w14:textId="77777777" w:rsidR="003F3B53" w:rsidRDefault="003F3B53"/>
  </w:footnote>
  <w:footnote w:type="continuationSeparator" w:id="0">
    <w:p w14:paraId="16154109" w14:textId="77777777" w:rsidR="003F3B53" w:rsidRDefault="003F3B53" w:rsidP="00710659">
      <w:pPr>
        <w:spacing w:after="0" w:line="240" w:lineRule="auto"/>
      </w:pPr>
      <w:r>
        <w:continuationSeparator/>
      </w:r>
    </w:p>
    <w:p w14:paraId="486CB210" w14:textId="77777777" w:rsidR="003F3B53" w:rsidRDefault="003F3B5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alias w:val="Title"/>
      <w:tag w:val=""/>
      <w:id w:val="-1711953976"/>
      <w:placeholder>
        <w:docPart w:val="AEDAE5DAF18D4BE19CA9665118B65522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66246876" w14:textId="50D8AEF7" w:rsidR="00F103F8" w:rsidRDefault="00F103F8" w:rsidP="008402F2">
        <w:pPr>
          <w:pStyle w:val="PageHead"/>
        </w:pPr>
        <w:r>
          <w:t>Lab - Isolate Compromised Host Using 5-Tuple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3A003" w14:textId="77777777" w:rsidR="00F103F8" w:rsidRDefault="00F103F8" w:rsidP="006C3FCF">
    <w:pPr>
      <w:ind w:left="-288"/>
    </w:pPr>
    <w:r>
      <w:rPr>
        <w:noProof/>
      </w:rPr>
      <w:drawing>
        <wp:inline distT="0" distB="0" distL="0" distR="0" wp14:anchorId="00D002F9" wp14:editId="470EC0EE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F612DD"/>
    <w:multiLevelType w:val="multilevel"/>
    <w:tmpl w:val="A3D0E74A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357F0DFC"/>
    <w:multiLevelType w:val="multilevel"/>
    <w:tmpl w:val="7398136E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5A03B41"/>
    <w:multiLevelType w:val="multilevel"/>
    <w:tmpl w:val="7398136E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7"/>
  </w:num>
  <w:num w:numId="2">
    <w:abstractNumId w:val="3"/>
    <w:lvlOverride w:ilvl="0"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 w:numId="8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3"/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>
    <w:abstractNumId w:val="6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6"/>
  </w:num>
  <w:num w:numId="12">
    <w:abstractNumId w:val="5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C5A"/>
    <w:rsid w:val="00001BDF"/>
    <w:rsid w:val="0000380F"/>
    <w:rsid w:val="00004175"/>
    <w:rsid w:val="00004347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36BD8"/>
    <w:rsid w:val="00037A07"/>
    <w:rsid w:val="00041AF6"/>
    <w:rsid w:val="00044E62"/>
    <w:rsid w:val="00050BA4"/>
    <w:rsid w:val="0005141D"/>
    <w:rsid w:val="00051738"/>
    <w:rsid w:val="0005242B"/>
    <w:rsid w:val="00052548"/>
    <w:rsid w:val="00060696"/>
    <w:rsid w:val="00062D89"/>
    <w:rsid w:val="00067A67"/>
    <w:rsid w:val="00070C16"/>
    <w:rsid w:val="00073E91"/>
    <w:rsid w:val="00075EA9"/>
    <w:rsid w:val="000769CF"/>
    <w:rsid w:val="00080AD8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A4E6B"/>
    <w:rsid w:val="000B2344"/>
    <w:rsid w:val="000B7DE5"/>
    <w:rsid w:val="000C2118"/>
    <w:rsid w:val="000C333E"/>
    <w:rsid w:val="000C5EF2"/>
    <w:rsid w:val="000C6425"/>
    <w:rsid w:val="000C6E6E"/>
    <w:rsid w:val="000C7B7D"/>
    <w:rsid w:val="000D55B4"/>
    <w:rsid w:val="000E65F0"/>
    <w:rsid w:val="000F072C"/>
    <w:rsid w:val="000F2074"/>
    <w:rsid w:val="000F31D7"/>
    <w:rsid w:val="000F44AF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66EC"/>
    <w:rsid w:val="00136D71"/>
    <w:rsid w:val="0014219C"/>
    <w:rsid w:val="001425ED"/>
    <w:rsid w:val="00143450"/>
    <w:rsid w:val="00144997"/>
    <w:rsid w:val="001456FD"/>
    <w:rsid w:val="001523C0"/>
    <w:rsid w:val="001535FE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77B76"/>
    <w:rsid w:val="00180FBF"/>
    <w:rsid w:val="001813C3"/>
    <w:rsid w:val="00182CF4"/>
    <w:rsid w:val="001842CF"/>
    <w:rsid w:val="00186CE1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E72"/>
    <w:rsid w:val="001B6F95"/>
    <w:rsid w:val="001C05A1"/>
    <w:rsid w:val="001C1D9E"/>
    <w:rsid w:val="001C5998"/>
    <w:rsid w:val="001C7C3B"/>
    <w:rsid w:val="001D1C5A"/>
    <w:rsid w:val="001D5B6F"/>
    <w:rsid w:val="001E0AB8"/>
    <w:rsid w:val="001E38E0"/>
    <w:rsid w:val="001E3EDD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0909"/>
    <w:rsid w:val="0022357B"/>
    <w:rsid w:val="002240AB"/>
    <w:rsid w:val="00225E37"/>
    <w:rsid w:val="00231938"/>
    <w:rsid w:val="00231DCA"/>
    <w:rsid w:val="00235792"/>
    <w:rsid w:val="00242E3A"/>
    <w:rsid w:val="00246492"/>
    <w:rsid w:val="002506CF"/>
    <w:rsid w:val="0025107F"/>
    <w:rsid w:val="002548F0"/>
    <w:rsid w:val="00255289"/>
    <w:rsid w:val="00260CD4"/>
    <w:rsid w:val="002639D8"/>
    <w:rsid w:val="00265F77"/>
    <w:rsid w:val="00266C83"/>
    <w:rsid w:val="00270FCC"/>
    <w:rsid w:val="002768DC"/>
    <w:rsid w:val="002918F8"/>
    <w:rsid w:val="00294C8F"/>
    <w:rsid w:val="002A0B2E"/>
    <w:rsid w:val="002A0DC1"/>
    <w:rsid w:val="002A3E11"/>
    <w:rsid w:val="002A6B85"/>
    <w:rsid w:val="002A6C56"/>
    <w:rsid w:val="002C04C4"/>
    <w:rsid w:val="002C090C"/>
    <w:rsid w:val="002C1243"/>
    <w:rsid w:val="002C1815"/>
    <w:rsid w:val="002C475E"/>
    <w:rsid w:val="002C6AD6"/>
    <w:rsid w:val="002D6C2A"/>
    <w:rsid w:val="002D7A86"/>
    <w:rsid w:val="002F45FF"/>
    <w:rsid w:val="002F66D3"/>
    <w:rsid w:val="002F6D17"/>
    <w:rsid w:val="00302887"/>
    <w:rsid w:val="003056EB"/>
    <w:rsid w:val="003071FF"/>
    <w:rsid w:val="00310652"/>
    <w:rsid w:val="00311065"/>
    <w:rsid w:val="0031371D"/>
    <w:rsid w:val="003164BB"/>
    <w:rsid w:val="0031789F"/>
    <w:rsid w:val="00320788"/>
    <w:rsid w:val="003233A3"/>
    <w:rsid w:val="00334C33"/>
    <w:rsid w:val="0034218C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3B53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73E34"/>
    <w:rsid w:val="0047656A"/>
    <w:rsid w:val="00476AB1"/>
    <w:rsid w:val="00476BA9"/>
    <w:rsid w:val="00481650"/>
    <w:rsid w:val="004868ED"/>
    <w:rsid w:val="00490807"/>
    <w:rsid w:val="004936C2"/>
    <w:rsid w:val="0049379C"/>
    <w:rsid w:val="004A1CA0"/>
    <w:rsid w:val="004A22E9"/>
    <w:rsid w:val="004A4ACD"/>
    <w:rsid w:val="004A506C"/>
    <w:rsid w:val="004A5BC5"/>
    <w:rsid w:val="004B023D"/>
    <w:rsid w:val="004C0909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4F4EC3"/>
    <w:rsid w:val="00504ED4"/>
    <w:rsid w:val="00510639"/>
    <w:rsid w:val="00511791"/>
    <w:rsid w:val="005139BE"/>
    <w:rsid w:val="00514572"/>
    <w:rsid w:val="00516142"/>
    <w:rsid w:val="0051681C"/>
    <w:rsid w:val="005175DE"/>
    <w:rsid w:val="00520027"/>
    <w:rsid w:val="0052093C"/>
    <w:rsid w:val="00521B31"/>
    <w:rsid w:val="00522469"/>
    <w:rsid w:val="0052400A"/>
    <w:rsid w:val="00530475"/>
    <w:rsid w:val="00536277"/>
    <w:rsid w:val="00536F43"/>
    <w:rsid w:val="00541F05"/>
    <w:rsid w:val="00542616"/>
    <w:rsid w:val="005468C1"/>
    <w:rsid w:val="005510BA"/>
    <w:rsid w:val="005538C8"/>
    <w:rsid w:val="00554B4E"/>
    <w:rsid w:val="00556C02"/>
    <w:rsid w:val="00561BB2"/>
    <w:rsid w:val="00563249"/>
    <w:rsid w:val="00570A65"/>
    <w:rsid w:val="005762B1"/>
    <w:rsid w:val="00576E3F"/>
    <w:rsid w:val="00580456"/>
    <w:rsid w:val="00580E73"/>
    <w:rsid w:val="00592329"/>
    <w:rsid w:val="00593386"/>
    <w:rsid w:val="00596998"/>
    <w:rsid w:val="0059790F"/>
    <w:rsid w:val="005A6E62"/>
    <w:rsid w:val="005B2FB3"/>
    <w:rsid w:val="005C4615"/>
    <w:rsid w:val="005C6DE5"/>
    <w:rsid w:val="005D2B29"/>
    <w:rsid w:val="005D354A"/>
    <w:rsid w:val="005D3E53"/>
    <w:rsid w:val="005D419B"/>
    <w:rsid w:val="005D506C"/>
    <w:rsid w:val="005E3235"/>
    <w:rsid w:val="005E4176"/>
    <w:rsid w:val="005E4876"/>
    <w:rsid w:val="005E65B5"/>
    <w:rsid w:val="005F0301"/>
    <w:rsid w:val="005F3AE9"/>
    <w:rsid w:val="006007BB"/>
    <w:rsid w:val="006012E0"/>
    <w:rsid w:val="00601DC0"/>
    <w:rsid w:val="006034CB"/>
    <w:rsid w:val="00603503"/>
    <w:rsid w:val="00603C52"/>
    <w:rsid w:val="006131CE"/>
    <w:rsid w:val="0061336B"/>
    <w:rsid w:val="00617D6E"/>
    <w:rsid w:val="00620ED5"/>
    <w:rsid w:val="00622D61"/>
    <w:rsid w:val="00624198"/>
    <w:rsid w:val="00636C28"/>
    <w:rsid w:val="006428E5"/>
    <w:rsid w:val="00644958"/>
    <w:rsid w:val="006513FB"/>
    <w:rsid w:val="00656EEF"/>
    <w:rsid w:val="006576AF"/>
    <w:rsid w:val="006726B4"/>
    <w:rsid w:val="00672919"/>
    <w:rsid w:val="00677544"/>
    <w:rsid w:val="00681687"/>
    <w:rsid w:val="00686295"/>
    <w:rsid w:val="00686587"/>
    <w:rsid w:val="006904CF"/>
    <w:rsid w:val="00695EE2"/>
    <w:rsid w:val="0069660B"/>
    <w:rsid w:val="006A1B33"/>
    <w:rsid w:val="006A48F1"/>
    <w:rsid w:val="006A71A3"/>
    <w:rsid w:val="006A7E2A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0C5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43E9"/>
    <w:rsid w:val="00745DCE"/>
    <w:rsid w:val="00747F8F"/>
    <w:rsid w:val="00753D89"/>
    <w:rsid w:val="00753DDA"/>
    <w:rsid w:val="00754A6E"/>
    <w:rsid w:val="007550F9"/>
    <w:rsid w:val="007553D8"/>
    <w:rsid w:val="00755C9B"/>
    <w:rsid w:val="00760FE4"/>
    <w:rsid w:val="007636B5"/>
    <w:rsid w:val="007636C2"/>
    <w:rsid w:val="00763D8B"/>
    <w:rsid w:val="007657F6"/>
    <w:rsid w:val="00765E47"/>
    <w:rsid w:val="0077125A"/>
    <w:rsid w:val="0078405B"/>
    <w:rsid w:val="00784725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4109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5FF4"/>
    <w:rsid w:val="007F7C94"/>
    <w:rsid w:val="00802FFA"/>
    <w:rsid w:val="00810E4B"/>
    <w:rsid w:val="00814BAA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29E2"/>
    <w:rsid w:val="0084564F"/>
    <w:rsid w:val="00846494"/>
    <w:rsid w:val="00847B20"/>
    <w:rsid w:val="008509D3"/>
    <w:rsid w:val="00853418"/>
    <w:rsid w:val="00856EBD"/>
    <w:rsid w:val="00857CF6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3BA3"/>
    <w:rsid w:val="008A692E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F09"/>
    <w:rsid w:val="008E00D5"/>
    <w:rsid w:val="008E5B64"/>
    <w:rsid w:val="008E7DAA"/>
    <w:rsid w:val="008F0094"/>
    <w:rsid w:val="008F03EF"/>
    <w:rsid w:val="008F340F"/>
    <w:rsid w:val="00900588"/>
    <w:rsid w:val="00903523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12DC"/>
    <w:rsid w:val="00933237"/>
    <w:rsid w:val="00933F28"/>
    <w:rsid w:val="009400C3"/>
    <w:rsid w:val="00942299"/>
    <w:rsid w:val="009453F7"/>
    <w:rsid w:val="009476C0"/>
    <w:rsid w:val="0095516C"/>
    <w:rsid w:val="00963E34"/>
    <w:rsid w:val="00964DFA"/>
    <w:rsid w:val="00965D35"/>
    <w:rsid w:val="00970A69"/>
    <w:rsid w:val="009774BA"/>
    <w:rsid w:val="0098155C"/>
    <w:rsid w:val="00981CCA"/>
    <w:rsid w:val="009824A8"/>
    <w:rsid w:val="00983B77"/>
    <w:rsid w:val="0099360C"/>
    <w:rsid w:val="009937C3"/>
    <w:rsid w:val="00996053"/>
    <w:rsid w:val="00997E71"/>
    <w:rsid w:val="009A0B2F"/>
    <w:rsid w:val="009A1CF4"/>
    <w:rsid w:val="009A37D7"/>
    <w:rsid w:val="009A4E17"/>
    <w:rsid w:val="009A6955"/>
    <w:rsid w:val="009B0697"/>
    <w:rsid w:val="009B341C"/>
    <w:rsid w:val="009B5747"/>
    <w:rsid w:val="009C0B81"/>
    <w:rsid w:val="009C2112"/>
    <w:rsid w:val="009C3182"/>
    <w:rsid w:val="009D2C27"/>
    <w:rsid w:val="009D48DD"/>
    <w:rsid w:val="009D503E"/>
    <w:rsid w:val="009E2309"/>
    <w:rsid w:val="009E42B9"/>
    <w:rsid w:val="009E4E17"/>
    <w:rsid w:val="009E54B9"/>
    <w:rsid w:val="009F4C2E"/>
    <w:rsid w:val="00A014A3"/>
    <w:rsid w:val="00A027CC"/>
    <w:rsid w:val="00A0412D"/>
    <w:rsid w:val="00A15DF0"/>
    <w:rsid w:val="00A21211"/>
    <w:rsid w:val="00A30F8A"/>
    <w:rsid w:val="00A33890"/>
    <w:rsid w:val="00A34E7F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52B0"/>
    <w:rsid w:val="00A676FF"/>
    <w:rsid w:val="00A73EBA"/>
    <w:rsid w:val="00A754B4"/>
    <w:rsid w:val="00A76665"/>
    <w:rsid w:val="00A76749"/>
    <w:rsid w:val="00A76C1C"/>
    <w:rsid w:val="00A807C1"/>
    <w:rsid w:val="00A82658"/>
    <w:rsid w:val="00A83374"/>
    <w:rsid w:val="00A96172"/>
    <w:rsid w:val="00A96D52"/>
    <w:rsid w:val="00A97C5F"/>
    <w:rsid w:val="00AA24A7"/>
    <w:rsid w:val="00AA4A1E"/>
    <w:rsid w:val="00AA4D8D"/>
    <w:rsid w:val="00AB0D6A"/>
    <w:rsid w:val="00AB43B3"/>
    <w:rsid w:val="00AB49B9"/>
    <w:rsid w:val="00AB501D"/>
    <w:rsid w:val="00AB758A"/>
    <w:rsid w:val="00AC027E"/>
    <w:rsid w:val="00AC05AB"/>
    <w:rsid w:val="00AC1E7E"/>
    <w:rsid w:val="00AC507D"/>
    <w:rsid w:val="00AC66E4"/>
    <w:rsid w:val="00AD0118"/>
    <w:rsid w:val="00AD04F2"/>
    <w:rsid w:val="00AD4578"/>
    <w:rsid w:val="00AD68E9"/>
    <w:rsid w:val="00AD761F"/>
    <w:rsid w:val="00AE56C0"/>
    <w:rsid w:val="00AF7ACC"/>
    <w:rsid w:val="00B00914"/>
    <w:rsid w:val="00B02A8E"/>
    <w:rsid w:val="00B04FFF"/>
    <w:rsid w:val="00B052EE"/>
    <w:rsid w:val="00B1081F"/>
    <w:rsid w:val="00B2496B"/>
    <w:rsid w:val="00B27499"/>
    <w:rsid w:val="00B3010D"/>
    <w:rsid w:val="00B35151"/>
    <w:rsid w:val="00B433F2"/>
    <w:rsid w:val="00B458E8"/>
    <w:rsid w:val="00B459E3"/>
    <w:rsid w:val="00B47940"/>
    <w:rsid w:val="00B5218D"/>
    <w:rsid w:val="00B5397B"/>
    <w:rsid w:val="00B53EE9"/>
    <w:rsid w:val="00B6183E"/>
    <w:rsid w:val="00B62809"/>
    <w:rsid w:val="00B72F2A"/>
    <w:rsid w:val="00B74716"/>
    <w:rsid w:val="00B7675A"/>
    <w:rsid w:val="00B81898"/>
    <w:rsid w:val="00B82DED"/>
    <w:rsid w:val="00B8365B"/>
    <w:rsid w:val="00B8606B"/>
    <w:rsid w:val="00B878E7"/>
    <w:rsid w:val="00B879CC"/>
    <w:rsid w:val="00B96D16"/>
    <w:rsid w:val="00B97278"/>
    <w:rsid w:val="00B97943"/>
    <w:rsid w:val="00BA1D0B"/>
    <w:rsid w:val="00BA2B50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3A73"/>
    <w:rsid w:val="00BE56B3"/>
    <w:rsid w:val="00BE676D"/>
    <w:rsid w:val="00BF04E8"/>
    <w:rsid w:val="00BF16BF"/>
    <w:rsid w:val="00BF1E03"/>
    <w:rsid w:val="00BF48BE"/>
    <w:rsid w:val="00BF4D1F"/>
    <w:rsid w:val="00BF76BE"/>
    <w:rsid w:val="00C02A73"/>
    <w:rsid w:val="00C05C00"/>
    <w:rsid w:val="00C063D2"/>
    <w:rsid w:val="00C07FD9"/>
    <w:rsid w:val="00C10955"/>
    <w:rsid w:val="00C11C4D"/>
    <w:rsid w:val="00C162C0"/>
    <w:rsid w:val="00C1712C"/>
    <w:rsid w:val="00C20634"/>
    <w:rsid w:val="00C212E0"/>
    <w:rsid w:val="00C23E16"/>
    <w:rsid w:val="00C27E37"/>
    <w:rsid w:val="00C32713"/>
    <w:rsid w:val="00C351B8"/>
    <w:rsid w:val="00C36A83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65A2"/>
    <w:rsid w:val="00C670EE"/>
    <w:rsid w:val="00C67E3B"/>
    <w:rsid w:val="00C71F4C"/>
    <w:rsid w:val="00C73E03"/>
    <w:rsid w:val="00C77B29"/>
    <w:rsid w:val="00C81A54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1C87"/>
    <w:rsid w:val="00CC3000"/>
    <w:rsid w:val="00CC4859"/>
    <w:rsid w:val="00CC743F"/>
    <w:rsid w:val="00CC7A35"/>
    <w:rsid w:val="00CD072A"/>
    <w:rsid w:val="00CD1070"/>
    <w:rsid w:val="00CD40B1"/>
    <w:rsid w:val="00CD51E0"/>
    <w:rsid w:val="00CD7F73"/>
    <w:rsid w:val="00CE26C5"/>
    <w:rsid w:val="00CE36AF"/>
    <w:rsid w:val="00CE47F3"/>
    <w:rsid w:val="00CE54DD"/>
    <w:rsid w:val="00CF0DA5"/>
    <w:rsid w:val="00CF26E3"/>
    <w:rsid w:val="00CF5D31"/>
    <w:rsid w:val="00CF5F3B"/>
    <w:rsid w:val="00CF7733"/>
    <w:rsid w:val="00CF791A"/>
    <w:rsid w:val="00D00513"/>
    <w:rsid w:val="00D00D7D"/>
    <w:rsid w:val="00D030AE"/>
    <w:rsid w:val="00D04100"/>
    <w:rsid w:val="00D139C8"/>
    <w:rsid w:val="00D17F81"/>
    <w:rsid w:val="00D2758C"/>
    <w:rsid w:val="00D275CA"/>
    <w:rsid w:val="00D2789B"/>
    <w:rsid w:val="00D31925"/>
    <w:rsid w:val="00D345AB"/>
    <w:rsid w:val="00D41566"/>
    <w:rsid w:val="00D452F4"/>
    <w:rsid w:val="00D458EC"/>
    <w:rsid w:val="00D501B0"/>
    <w:rsid w:val="00D52582"/>
    <w:rsid w:val="00D531D0"/>
    <w:rsid w:val="00D54F5C"/>
    <w:rsid w:val="00D56A0E"/>
    <w:rsid w:val="00D57AD3"/>
    <w:rsid w:val="00D607D2"/>
    <w:rsid w:val="00D62F25"/>
    <w:rsid w:val="00D635FE"/>
    <w:rsid w:val="00D64607"/>
    <w:rsid w:val="00D66A08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808"/>
    <w:rsid w:val="00DE6F44"/>
    <w:rsid w:val="00DF1B58"/>
    <w:rsid w:val="00E009DA"/>
    <w:rsid w:val="00E037D9"/>
    <w:rsid w:val="00E04927"/>
    <w:rsid w:val="00E0654B"/>
    <w:rsid w:val="00E11A48"/>
    <w:rsid w:val="00E130EB"/>
    <w:rsid w:val="00E162CD"/>
    <w:rsid w:val="00E17FA5"/>
    <w:rsid w:val="00E21654"/>
    <w:rsid w:val="00E21BFE"/>
    <w:rsid w:val="00E21C88"/>
    <w:rsid w:val="00E223AC"/>
    <w:rsid w:val="00E23D73"/>
    <w:rsid w:val="00E26930"/>
    <w:rsid w:val="00E27257"/>
    <w:rsid w:val="00E27F4F"/>
    <w:rsid w:val="00E33C65"/>
    <w:rsid w:val="00E449D0"/>
    <w:rsid w:val="00E44A34"/>
    <w:rsid w:val="00E4506A"/>
    <w:rsid w:val="00E53F99"/>
    <w:rsid w:val="00E56510"/>
    <w:rsid w:val="00E62EA8"/>
    <w:rsid w:val="00E67A6E"/>
    <w:rsid w:val="00E70096"/>
    <w:rsid w:val="00E71B43"/>
    <w:rsid w:val="00E72707"/>
    <w:rsid w:val="00E80918"/>
    <w:rsid w:val="00E81612"/>
    <w:rsid w:val="00E82BD7"/>
    <w:rsid w:val="00E859E3"/>
    <w:rsid w:val="00E87D18"/>
    <w:rsid w:val="00E87D62"/>
    <w:rsid w:val="00E90C68"/>
    <w:rsid w:val="00E94784"/>
    <w:rsid w:val="00E97333"/>
    <w:rsid w:val="00EA486E"/>
    <w:rsid w:val="00EA4FA3"/>
    <w:rsid w:val="00EB001B"/>
    <w:rsid w:val="00EB3082"/>
    <w:rsid w:val="00EB6C33"/>
    <w:rsid w:val="00EC1DEA"/>
    <w:rsid w:val="00EC2949"/>
    <w:rsid w:val="00EC6F62"/>
    <w:rsid w:val="00ED2AB3"/>
    <w:rsid w:val="00ED2EA2"/>
    <w:rsid w:val="00ED6019"/>
    <w:rsid w:val="00ED7830"/>
    <w:rsid w:val="00EE2BFF"/>
    <w:rsid w:val="00EE3909"/>
    <w:rsid w:val="00EF0ED6"/>
    <w:rsid w:val="00EF4205"/>
    <w:rsid w:val="00EF5939"/>
    <w:rsid w:val="00F01714"/>
    <w:rsid w:val="00F0258F"/>
    <w:rsid w:val="00F02D06"/>
    <w:rsid w:val="00F056E5"/>
    <w:rsid w:val="00F06FDD"/>
    <w:rsid w:val="00F103F8"/>
    <w:rsid w:val="00F10819"/>
    <w:rsid w:val="00F11219"/>
    <w:rsid w:val="00F16F35"/>
    <w:rsid w:val="00F17559"/>
    <w:rsid w:val="00F2229D"/>
    <w:rsid w:val="00F25ABB"/>
    <w:rsid w:val="00F266F0"/>
    <w:rsid w:val="00F26F62"/>
    <w:rsid w:val="00F27963"/>
    <w:rsid w:val="00F30103"/>
    <w:rsid w:val="00F30446"/>
    <w:rsid w:val="00F4135D"/>
    <w:rsid w:val="00F41F1B"/>
    <w:rsid w:val="00F46BD9"/>
    <w:rsid w:val="00F60BE0"/>
    <w:rsid w:val="00F6280E"/>
    <w:rsid w:val="00F63D64"/>
    <w:rsid w:val="00F666EC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537"/>
    <w:rsid w:val="00FB6713"/>
    <w:rsid w:val="00FB6F8B"/>
    <w:rsid w:val="00FB7FFE"/>
    <w:rsid w:val="00FD1398"/>
    <w:rsid w:val="00FD33AB"/>
    <w:rsid w:val="00FD3BA4"/>
    <w:rsid w:val="00FD4724"/>
    <w:rsid w:val="00FD4A68"/>
    <w:rsid w:val="00FD68ED"/>
    <w:rsid w:val="00FD7067"/>
    <w:rsid w:val="00FD7E00"/>
    <w:rsid w:val="00FE2824"/>
    <w:rsid w:val="00FE2EA5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B91319"/>
  <w15:docId w15:val="{C8938ADF-8658-478F-9AB7-334A1F569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5D419B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5D419B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5D419B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D419B"/>
    <w:pPr>
      <w:keepNext/>
      <w:spacing w:before="0" w:after="0" w:line="240" w:lineRule="auto"/>
      <w:outlineLvl w:val="2"/>
    </w:pPr>
    <w:rPr>
      <w:rFonts w:eastAsia="Times New Roman"/>
      <w:b/>
      <w:bCs/>
      <w:color w:val="FFFFFF" w:themeColor="background1"/>
      <w:sz w:val="6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5D419B"/>
    <w:pPr>
      <w:keepNext/>
      <w:spacing w:before="0" w:after="0"/>
      <w:ind w:left="720"/>
      <w:outlineLvl w:val="3"/>
    </w:pPr>
    <w:rPr>
      <w:rFonts w:eastAsia="Times New Roman"/>
      <w:bCs/>
      <w:color w:val="984806" w:themeColor="accent6" w:themeShade="80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F26E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CF26E3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9C2112"/>
    <w:rPr>
      <w:b/>
      <w:i/>
      <w:color w:val="FFFFFF" w:themeColor="background1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9C2112"/>
    <w:pPr>
      <w:spacing w:before="0" w:after="0"/>
    </w:pPr>
    <w:rPr>
      <w:i/>
      <w:color w:val="FFFFFF" w:themeColor="background1"/>
      <w:sz w:val="6"/>
    </w:rPr>
  </w:style>
  <w:style w:type="paragraph" w:customStyle="1" w:styleId="SubStepAlpha">
    <w:name w:val="SubStep Alpha"/>
    <w:basedOn w:val="BodyTextL25"/>
    <w:qFormat/>
    <w:rsid w:val="005D419B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BE3A73"/>
    <w:rPr>
      <w:rFonts w:ascii="Arial" w:hAnsi="Arial"/>
      <w:b w:val="0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5D419B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AD761F"/>
    <w:rPr>
      <w:rFonts w:ascii="Courier New" w:hAnsi="Courier New"/>
      <w:b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5D419B"/>
    <w:pPr>
      <w:numPr>
        <w:numId w:val="5"/>
      </w:numPr>
    </w:pPr>
  </w:style>
  <w:style w:type="paragraph" w:customStyle="1" w:styleId="CMDOutput">
    <w:name w:val="CMD Output"/>
    <w:basedOn w:val="BodyTextL25"/>
    <w:link w:val="CMDOutputChar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5D419B"/>
    <w:rPr>
      <w:rFonts w:eastAsia="Times New Roman"/>
      <w:bCs/>
      <w:color w:val="984806" w:themeColor="accent6" w:themeShade="80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5D419B"/>
    <w:rPr>
      <w:rFonts w:eastAsia="Times New Roman"/>
      <w:b/>
      <w:bCs/>
      <w:color w:val="FFFFFF" w:themeColor="background1"/>
      <w:sz w:val="6"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customStyle="1" w:styleId="CMDRed">
    <w:name w:val="CMD Red"/>
    <w:basedOn w:val="CMD"/>
    <w:link w:val="CMDRedChar"/>
    <w:qFormat/>
    <w:rsid w:val="00490807"/>
    <w:rPr>
      <w:color w:val="EE0000"/>
    </w:rPr>
  </w:style>
  <w:style w:type="character" w:customStyle="1" w:styleId="CMDRedChar">
    <w:name w:val="CMD Red Char"/>
    <w:basedOn w:val="CMDChar"/>
    <w:link w:val="CMDRed"/>
    <w:rsid w:val="00490807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490807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490807"/>
    <w:rPr>
      <w:szCs w:val="22"/>
    </w:rPr>
  </w:style>
  <w:style w:type="character" w:customStyle="1" w:styleId="CMDOutputChar">
    <w:name w:val="CMD Output Char"/>
    <w:basedOn w:val="BodyTextL25Char"/>
    <w:link w:val="CMDOutput"/>
    <w:rsid w:val="00490807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490807"/>
    <w:rPr>
      <w:rFonts w:ascii="Courier New" w:hAnsi="Courier New"/>
      <w:color w:val="EE0000"/>
      <w:sz w:val="18"/>
      <w:szCs w:val="22"/>
    </w:rPr>
  </w:style>
  <w:style w:type="character" w:styleId="Hyperlink">
    <w:name w:val="Hyperlink"/>
    <w:basedOn w:val="DefaultParagraphFont"/>
    <w:unhideWhenUsed/>
    <w:rsid w:val="00ED2A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AB3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C50C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benson\AppData\Roaming\Microsoft\Templates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EDAE5DAF18D4BE19CA9665118B655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4C213-CB03-4A24-BF81-98A7FF658257}"/>
      </w:docPartPr>
      <w:docPartBody>
        <w:p w:rsidR="00A03F50" w:rsidRDefault="00573B23">
          <w:pPr>
            <w:pStyle w:val="AEDAE5DAF18D4BE19CA9665118B65522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B23"/>
    <w:rsid w:val="001464E6"/>
    <w:rsid w:val="00201EE5"/>
    <w:rsid w:val="0021372A"/>
    <w:rsid w:val="00230669"/>
    <w:rsid w:val="003401F0"/>
    <w:rsid w:val="00361E8B"/>
    <w:rsid w:val="004C7A0F"/>
    <w:rsid w:val="00514228"/>
    <w:rsid w:val="00573B23"/>
    <w:rsid w:val="009947F7"/>
    <w:rsid w:val="00A03F50"/>
    <w:rsid w:val="00BE366F"/>
    <w:rsid w:val="00E1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EDAE5DAF18D4BE19CA9665118B65522">
    <w:name w:val="AEDAE5DAF18D4BE19CA9665118B655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0AAA03-8F6C-4535-A5D1-00232ECC2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ILM_2019_Accessibility.dotx</Template>
  <TotalTime>791</TotalTime>
  <Pages>7</Pages>
  <Words>890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Isolate Compromised Host Using 5-Tuple</vt:lpstr>
    </vt:vector>
  </TitlesOfParts>
  <Company>Cisco Systems, Inc.</Company>
  <LinksUpToDate>false</LinksUpToDate>
  <CharactersWithSpaces>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Isolate Compromised Host Using 5-Tuple</dc:title>
  <dc:creator>SP</dc:creator>
  <dc:description>2018</dc:description>
  <cp:lastModifiedBy>Suk-Yi Pennock -X (spennock - UNICON INC at Cisco)</cp:lastModifiedBy>
  <cp:revision>4</cp:revision>
  <cp:lastPrinted>2020-07-21T05:11:00Z</cp:lastPrinted>
  <dcterms:created xsi:type="dcterms:W3CDTF">2020-07-21T05:09:00Z</dcterms:created>
  <dcterms:modified xsi:type="dcterms:W3CDTF">2020-07-22T17:33:00Z</dcterms:modified>
</cp:coreProperties>
</file>